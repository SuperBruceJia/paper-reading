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8"/>
        <w:gridCol w:w="5997"/>
      </w:tblGrid>
      <w:tr w:rsidR="003D2DDB" w14:paraId="28B8F90E" w14:textId="77777777" w:rsidTr="00E04935">
        <w:tc>
          <w:tcPr>
            <w:tcW w:w="3358" w:type="dxa"/>
          </w:tcPr>
          <w:p w14:paraId="2E1BA3ED" w14:textId="77777777" w:rsidR="003D2DDB" w:rsidRDefault="00CC3A91" w:rsidP="000D430D">
            <w:r>
              <w:object w:dxaOrig="9950" w:dyaOrig="3900" w14:anchorId="12A223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9.85pt;height:58.95pt" o:ole="">
                  <v:imagedata r:id="rId6" o:title=""/>
                </v:shape>
                <o:OLEObject Type="Embed" ProgID="Paint.Picture" ShapeID="_x0000_i1025" DrawAspect="Content" ObjectID="_1703356221" r:id="rId7"/>
              </w:object>
            </w:r>
          </w:p>
        </w:tc>
        <w:tc>
          <w:tcPr>
            <w:tcW w:w="5997" w:type="dxa"/>
            <w:vAlign w:val="center"/>
          </w:tcPr>
          <w:p w14:paraId="0A2830E0" w14:textId="77777777" w:rsidR="00E04935" w:rsidRDefault="003D2DDB" w:rsidP="003D2DDB">
            <w:pPr>
              <w:jc w:val="center"/>
              <w:rPr>
                <w:sz w:val="32"/>
                <w:szCs w:val="32"/>
              </w:rPr>
            </w:pPr>
            <w:r w:rsidRPr="003D2DDB">
              <w:rPr>
                <w:sz w:val="32"/>
                <w:szCs w:val="32"/>
              </w:rPr>
              <w:t xml:space="preserve">Moving Picture, Audio and Data Coding </w:t>
            </w:r>
          </w:p>
          <w:p w14:paraId="756C8B91" w14:textId="79F0137A" w:rsidR="003D2DDB" w:rsidRDefault="003D2DDB" w:rsidP="003D2DDB">
            <w:pPr>
              <w:jc w:val="center"/>
              <w:rPr>
                <w:sz w:val="32"/>
                <w:szCs w:val="32"/>
              </w:rPr>
            </w:pPr>
            <w:r w:rsidRPr="003D2DDB">
              <w:rPr>
                <w:sz w:val="32"/>
                <w:szCs w:val="32"/>
              </w:rPr>
              <w:t>by Artificial Intelligence</w:t>
            </w:r>
          </w:p>
          <w:p w14:paraId="60333D06" w14:textId="77777777" w:rsidR="003D2DDB" w:rsidRPr="003D2DDB" w:rsidRDefault="003D2DDB" w:rsidP="003D2DD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www.mpai.community</w:t>
            </w:r>
          </w:p>
        </w:tc>
      </w:tr>
    </w:tbl>
    <w:p w14:paraId="5B375AD0" w14:textId="77777777" w:rsidR="003D2DDB" w:rsidRDefault="003D2DDB" w:rsidP="007F2E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8"/>
        <w:gridCol w:w="8397"/>
      </w:tblGrid>
      <w:tr w:rsidR="00B81E8E" w14:paraId="6A9F97E4" w14:textId="77777777" w:rsidTr="00CC3A91"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</w:tcPr>
          <w:p w14:paraId="75A3B766" w14:textId="3338FBFB" w:rsidR="00B81E8E" w:rsidRPr="00E04935" w:rsidRDefault="00981143" w:rsidP="00981143">
            <w:pPr>
              <w:jc w:val="right"/>
              <w:rPr>
                <w:b/>
                <w:bCs/>
              </w:rPr>
            </w:pPr>
            <w:r w:rsidRPr="00E04935">
              <w:rPr>
                <w:b/>
                <w:bCs/>
              </w:rPr>
              <w:t>M</w:t>
            </w:r>
            <w:r w:rsidR="00E04935" w:rsidRPr="00E04935">
              <w:rPr>
                <w:b/>
                <w:bCs/>
              </w:rPr>
              <w:t>7</w:t>
            </w:r>
            <w:r w:rsidR="00775FE7">
              <w:rPr>
                <w:b/>
                <w:bCs/>
              </w:rPr>
              <w:t>62</w:t>
            </w:r>
          </w:p>
        </w:tc>
        <w:tc>
          <w:tcPr>
            <w:tcW w:w="8612" w:type="dxa"/>
            <w:tcBorders>
              <w:top w:val="nil"/>
              <w:left w:val="nil"/>
              <w:bottom w:val="nil"/>
              <w:right w:val="nil"/>
            </w:tcBorders>
          </w:tcPr>
          <w:p w14:paraId="24BFBC18" w14:textId="197EFBC1" w:rsidR="00B81E8E" w:rsidRDefault="00E04935" w:rsidP="00B81E8E">
            <w:pPr>
              <w:jc w:val="right"/>
            </w:pPr>
            <w:r>
              <w:t>2021/01/</w:t>
            </w:r>
            <w:r w:rsidR="008918EA">
              <w:t>1</w:t>
            </w:r>
            <w:r>
              <w:t>0</w:t>
            </w:r>
          </w:p>
        </w:tc>
      </w:tr>
      <w:tr w:rsidR="003D2DDB" w14:paraId="563703C4" w14:textId="77777777" w:rsidTr="00CC3A91"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</w:tcPr>
          <w:p w14:paraId="0793085B" w14:textId="77777777" w:rsidR="003D2DDB" w:rsidRPr="00E04935" w:rsidRDefault="003D2DDB" w:rsidP="007F2E7F">
            <w:pPr>
              <w:rPr>
                <w:b/>
                <w:bCs/>
              </w:rPr>
            </w:pPr>
            <w:r w:rsidRPr="00E04935">
              <w:rPr>
                <w:b/>
                <w:bCs/>
              </w:rPr>
              <w:t>Source</w:t>
            </w:r>
          </w:p>
        </w:tc>
        <w:tc>
          <w:tcPr>
            <w:tcW w:w="8612" w:type="dxa"/>
            <w:tcBorders>
              <w:top w:val="nil"/>
              <w:left w:val="nil"/>
              <w:bottom w:val="nil"/>
              <w:right w:val="nil"/>
            </w:tcBorders>
          </w:tcPr>
          <w:p w14:paraId="2EB44E92" w14:textId="11576A63" w:rsidR="003D2DDB" w:rsidRDefault="00E04935" w:rsidP="007F2E7F">
            <w:r>
              <w:t>Leonardo Chiariglione</w:t>
            </w:r>
          </w:p>
        </w:tc>
      </w:tr>
      <w:tr w:rsidR="003D2DDB" w14:paraId="3EB88483" w14:textId="77777777" w:rsidTr="00CC3A91"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</w:tcPr>
          <w:p w14:paraId="1798500C" w14:textId="77777777" w:rsidR="003D2DDB" w:rsidRPr="00E04935" w:rsidRDefault="00B81E8E" w:rsidP="007F2E7F">
            <w:pPr>
              <w:rPr>
                <w:b/>
                <w:bCs/>
              </w:rPr>
            </w:pPr>
            <w:r w:rsidRPr="00E04935">
              <w:rPr>
                <w:b/>
                <w:bCs/>
              </w:rPr>
              <w:t>Title</w:t>
            </w:r>
          </w:p>
        </w:tc>
        <w:tc>
          <w:tcPr>
            <w:tcW w:w="8612" w:type="dxa"/>
            <w:tcBorders>
              <w:top w:val="nil"/>
              <w:left w:val="nil"/>
              <w:bottom w:val="nil"/>
              <w:right w:val="nil"/>
            </w:tcBorders>
          </w:tcPr>
          <w:p w14:paraId="494387AB" w14:textId="0DB54A4F" w:rsidR="003D2DDB" w:rsidRDefault="008918EA" w:rsidP="007F2E7F">
            <w:r>
              <w:t xml:space="preserve">The </w:t>
            </w:r>
            <w:r w:rsidR="00E04935">
              <w:t>MPAI Metaverse</w:t>
            </w:r>
            <w:r>
              <w:t xml:space="preserve"> Project</w:t>
            </w:r>
          </w:p>
        </w:tc>
      </w:tr>
      <w:tr w:rsidR="003D2DDB" w14:paraId="42A02330" w14:textId="77777777" w:rsidTr="00CC3A91"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</w:tcPr>
          <w:p w14:paraId="47C063D1" w14:textId="77777777" w:rsidR="003D2DDB" w:rsidRPr="00E04935" w:rsidRDefault="00B81E8E" w:rsidP="007F2E7F">
            <w:pPr>
              <w:rPr>
                <w:b/>
                <w:bCs/>
              </w:rPr>
            </w:pPr>
            <w:r w:rsidRPr="00E04935">
              <w:rPr>
                <w:b/>
                <w:bCs/>
              </w:rPr>
              <w:t>Target</w:t>
            </w:r>
          </w:p>
        </w:tc>
        <w:tc>
          <w:tcPr>
            <w:tcW w:w="8612" w:type="dxa"/>
            <w:tcBorders>
              <w:top w:val="nil"/>
              <w:left w:val="nil"/>
              <w:bottom w:val="nil"/>
              <w:right w:val="nil"/>
            </w:tcBorders>
          </w:tcPr>
          <w:p w14:paraId="3AC214AE" w14:textId="78A2E38F" w:rsidR="003D2DDB" w:rsidRDefault="00E04935" w:rsidP="007F2E7F">
            <w:r>
              <w:t>MPAI Members</w:t>
            </w:r>
          </w:p>
        </w:tc>
      </w:tr>
    </w:tbl>
    <w:p w14:paraId="1472C953" w14:textId="097AB373" w:rsidR="003D2DDB" w:rsidRDefault="003D2DDB" w:rsidP="002A54FC">
      <w:pPr>
        <w:jc w:val="both"/>
      </w:pPr>
    </w:p>
    <w:p w14:paraId="43430085" w14:textId="185EC9AF" w:rsidR="00C2212A" w:rsidRDefault="00874F4B" w:rsidP="002A54FC">
      <w:pPr>
        <w:jc w:val="both"/>
      </w:pPr>
      <w:r>
        <w:t xml:space="preserve">Disclaimer: </w:t>
      </w:r>
      <w:r w:rsidR="008918EA">
        <w:t>This document is work in progress. A</w:t>
      </w:r>
      <w:r w:rsidR="000E41A5">
        <w:t xml:space="preserve"> previous </w:t>
      </w:r>
      <w:r w:rsidR="00076F45">
        <w:t xml:space="preserve">version </w:t>
      </w:r>
      <w:r w:rsidR="000E41A5">
        <w:t xml:space="preserve">of </w:t>
      </w:r>
      <w:r>
        <w:t>t</w:t>
      </w:r>
      <w:r w:rsidR="00C2212A">
        <w:t xml:space="preserve">his document has been </w:t>
      </w:r>
      <w:r w:rsidR="009A171E">
        <w:t>discussed at</w:t>
      </w:r>
      <w:r w:rsidR="00C2212A">
        <w:t xml:space="preserve"> MMC-DC and CAE-DC</w:t>
      </w:r>
      <w:r w:rsidR="009A171E">
        <w:t xml:space="preserve"> meetings</w:t>
      </w:r>
      <w:r w:rsidR="005F18E4">
        <w:t xml:space="preserve">. </w:t>
      </w:r>
    </w:p>
    <w:p w14:paraId="16E9DB51" w14:textId="197E74D5" w:rsidR="00B85FA9" w:rsidRDefault="00B85FA9" w:rsidP="00B85FA9">
      <w:pPr>
        <w:pStyle w:val="Heading1"/>
      </w:pPr>
      <w:r>
        <w:t>Introduction</w:t>
      </w:r>
    </w:p>
    <w:p w14:paraId="2BBC5BB6" w14:textId="6433549F" w:rsidR="007C4476" w:rsidRDefault="00177955" w:rsidP="00177955">
      <w:pPr>
        <w:jc w:val="both"/>
      </w:pPr>
      <w:r>
        <w:t xml:space="preserve">This document proposes </w:t>
      </w:r>
      <w:r w:rsidR="00531DF5">
        <w:t xml:space="preserve">the </w:t>
      </w:r>
      <w:r>
        <w:t>MPAI Metaverse Project</w:t>
      </w:r>
      <w:r w:rsidR="00254718">
        <w:t xml:space="preserve">, </w:t>
      </w:r>
      <w:r w:rsidR="008A1503">
        <w:t>a</w:t>
      </w:r>
      <w:r>
        <w:t xml:space="preserve"> tool </w:t>
      </w:r>
      <w:r w:rsidR="00BB10FB">
        <w:t xml:space="preserve">to </w:t>
      </w:r>
      <w:r w:rsidR="00151847">
        <w:t xml:space="preserve">1) </w:t>
      </w:r>
      <w:r>
        <w:t xml:space="preserve">develop a unified view of </w:t>
      </w:r>
      <w:r w:rsidR="00A13461">
        <w:t xml:space="preserve">an important portion of </w:t>
      </w:r>
      <w:r w:rsidR="008A1503">
        <w:t xml:space="preserve">MPAI </w:t>
      </w:r>
      <w:r>
        <w:t>activities</w:t>
      </w:r>
      <w:r w:rsidR="00162E93">
        <w:t>,</w:t>
      </w:r>
      <w:r>
        <w:t xml:space="preserve"> </w:t>
      </w:r>
      <w:r w:rsidR="00BB10FB">
        <w:t xml:space="preserve">to </w:t>
      </w:r>
      <w:r w:rsidR="00151847">
        <w:t xml:space="preserve">2) </w:t>
      </w:r>
      <w:r w:rsidR="002B1C2C">
        <w:t>promote synergies among them</w:t>
      </w:r>
      <w:r w:rsidR="00033B05">
        <w:t xml:space="preserve">, and </w:t>
      </w:r>
      <w:r w:rsidR="007C4476">
        <w:t>3) identify new areas of work</w:t>
      </w:r>
      <w:r w:rsidR="002B1C2C">
        <w:t>.</w:t>
      </w:r>
      <w:r w:rsidR="00A13461">
        <w:t xml:space="preserve"> </w:t>
      </w:r>
    </w:p>
    <w:p w14:paraId="431B6DC1" w14:textId="6C760B0D" w:rsidR="00177955" w:rsidRDefault="00A13461" w:rsidP="00177955">
      <w:pPr>
        <w:jc w:val="both"/>
      </w:pPr>
      <w:r>
        <w:t xml:space="preserve">Components of standards and projects </w:t>
      </w:r>
      <w:r w:rsidR="00BE5B48">
        <w:t>should be</w:t>
      </w:r>
      <w:r>
        <w:t xml:space="preserve"> allocated </w:t>
      </w:r>
      <w:r w:rsidR="00EA0294">
        <w:t>to A</w:t>
      </w:r>
      <w:r w:rsidR="00531DF5">
        <w:t>reas</w:t>
      </w:r>
      <w:r w:rsidR="00830140">
        <w:t xml:space="preserve"> of endeavour</w:t>
      </w:r>
      <w:r w:rsidR="00380E3D">
        <w:t xml:space="preserve"> when they</w:t>
      </w:r>
      <w:r w:rsidR="00830140">
        <w:t xml:space="preserve"> are considered useful to develop Metaverses</w:t>
      </w:r>
      <w:r>
        <w:t xml:space="preserve">. A new proposed idea </w:t>
      </w:r>
      <w:r w:rsidR="00B51723">
        <w:t>should be</w:t>
      </w:r>
      <w:r>
        <w:t xml:space="preserve"> checked for consistency with the M</w:t>
      </w:r>
      <w:r w:rsidR="00B51723">
        <w:t>M</w:t>
      </w:r>
      <w:r>
        <w:t>P and may be found to fit</w:t>
      </w:r>
      <w:r w:rsidR="00AE47FA">
        <w:t xml:space="preserve"> in</w:t>
      </w:r>
      <w:r>
        <w:t xml:space="preserve">, need </w:t>
      </w:r>
      <w:r w:rsidR="00830140">
        <w:t>revision or cause a revision of the MMP</w:t>
      </w:r>
      <w:r w:rsidR="00177955">
        <w:t>.</w:t>
      </w:r>
    </w:p>
    <w:p w14:paraId="0C80B84C" w14:textId="49C11972" w:rsidR="00370760" w:rsidRDefault="00286D7F" w:rsidP="002A54FC">
      <w:pPr>
        <w:jc w:val="both"/>
      </w:pPr>
      <w:r>
        <w:t>This document</w:t>
      </w:r>
      <w:r w:rsidR="009C271C">
        <w:t>:</w:t>
      </w:r>
    </w:p>
    <w:p w14:paraId="463D2C96" w14:textId="2885F59D" w:rsidR="00370760" w:rsidRDefault="009C271C" w:rsidP="00584AB2">
      <w:pPr>
        <w:pStyle w:val="ListParagraph"/>
        <w:numPr>
          <w:ilvl w:val="0"/>
          <w:numId w:val="4"/>
        </w:numPr>
        <w:jc w:val="both"/>
      </w:pPr>
      <w:r>
        <w:t>Proposes the</w:t>
      </w:r>
      <w:r w:rsidR="001E7ED8">
        <w:t xml:space="preserve"> MPAI</w:t>
      </w:r>
      <w:r w:rsidR="00830140">
        <w:t xml:space="preserve"> </w:t>
      </w:r>
      <w:r w:rsidR="00370760">
        <w:t>Metaverse</w:t>
      </w:r>
      <w:r w:rsidR="00916CB1">
        <w:t xml:space="preserve"> </w:t>
      </w:r>
      <w:r w:rsidR="001E7ED8">
        <w:t>M</w:t>
      </w:r>
      <w:r w:rsidR="00830140">
        <w:t>odel</w:t>
      </w:r>
      <w:r w:rsidR="001E7ED8">
        <w:t xml:space="preserve"> </w:t>
      </w:r>
      <w:r w:rsidR="00916CB1">
        <w:t>and related terms</w:t>
      </w:r>
      <w:r w:rsidR="00830140">
        <w:t xml:space="preserve"> a</w:t>
      </w:r>
      <w:r w:rsidR="00BE09D1">
        <w:t>n</w:t>
      </w:r>
      <w:r w:rsidR="00830140">
        <w:t>d definitions</w:t>
      </w:r>
      <w:r w:rsidR="00370760">
        <w:t>.</w:t>
      </w:r>
    </w:p>
    <w:p w14:paraId="3315AF74" w14:textId="4A8CC654" w:rsidR="008E2E17" w:rsidRDefault="002E6365" w:rsidP="00584AB2">
      <w:pPr>
        <w:pStyle w:val="ListParagraph"/>
        <w:numPr>
          <w:ilvl w:val="0"/>
          <w:numId w:val="4"/>
        </w:numPr>
        <w:jc w:val="both"/>
      </w:pPr>
      <w:r>
        <w:t>I</w:t>
      </w:r>
      <w:r w:rsidR="00286D7F">
        <w:t>dentif</w:t>
      </w:r>
      <w:r w:rsidR="00A765FD">
        <w:t>ies</w:t>
      </w:r>
      <w:r w:rsidR="00C33ECD">
        <w:t xml:space="preserve"> and </w:t>
      </w:r>
      <w:r w:rsidR="008B0FAC">
        <w:t>populates</w:t>
      </w:r>
      <w:r w:rsidR="00C33ECD">
        <w:t xml:space="preserve"> </w:t>
      </w:r>
      <w:r w:rsidR="002E5B40">
        <w:t>Project</w:t>
      </w:r>
      <w:r w:rsidR="001E7ED8" w:rsidRPr="001E7ED8">
        <w:t xml:space="preserve"> </w:t>
      </w:r>
      <w:r w:rsidR="001E7ED8">
        <w:t>Areas</w:t>
      </w:r>
      <w:r w:rsidR="00232315" w:rsidRPr="00232315">
        <w:t xml:space="preserve"> </w:t>
      </w:r>
      <w:r w:rsidR="00232315">
        <w:t>with components of MPAI activities – standards or projects – to Project</w:t>
      </w:r>
      <w:r w:rsidR="00232315" w:rsidRPr="001E7ED8">
        <w:t xml:space="preserve"> </w:t>
      </w:r>
      <w:r w:rsidR="00232315">
        <w:t>Areas</w:t>
      </w:r>
      <w:r>
        <w:t>.</w:t>
      </w:r>
    </w:p>
    <w:p w14:paraId="26652FA5" w14:textId="77777777" w:rsidR="002B0920" w:rsidRDefault="002B0920" w:rsidP="00F42FE6">
      <w:pPr>
        <w:jc w:val="both"/>
      </w:pPr>
    </w:p>
    <w:p w14:paraId="4D913BBE" w14:textId="09079B1F" w:rsidR="00CD7AA6" w:rsidRDefault="00B20854" w:rsidP="00F42FE6">
      <w:pPr>
        <w:pStyle w:val="Heading1"/>
        <w:jc w:val="both"/>
      </w:pPr>
      <w:r>
        <w:t xml:space="preserve">The MPAI </w:t>
      </w:r>
      <w:r w:rsidR="00547B44">
        <w:t xml:space="preserve">Metaverse </w:t>
      </w:r>
      <w:r w:rsidR="00775FE7">
        <w:t>M</w:t>
      </w:r>
      <w:r w:rsidR="00926413">
        <w:t>odel</w:t>
      </w:r>
      <w:r w:rsidR="00CD7AA6">
        <w:t xml:space="preserve"> </w:t>
      </w:r>
    </w:p>
    <w:p w14:paraId="0C5E7A08" w14:textId="1B573377" w:rsidR="008C1BA3" w:rsidRDefault="006342B0" w:rsidP="00F42FE6">
      <w:pPr>
        <w:jc w:val="both"/>
      </w:pPr>
      <w:r w:rsidRPr="004514D1">
        <w:rPr>
          <w:i/>
          <w:iCs/>
        </w:rPr>
        <w:t>Metaverse</w:t>
      </w:r>
      <w:r>
        <w:t xml:space="preserve"> is a processing environment</w:t>
      </w:r>
      <w:r w:rsidR="007F37C7">
        <w:t xml:space="preserve"> </w:t>
      </w:r>
      <w:r w:rsidR="00EB340E">
        <w:t xml:space="preserve">containing </w:t>
      </w:r>
      <w:r w:rsidR="00F42FE6">
        <w:t xml:space="preserve">data structures </w:t>
      </w:r>
      <w:r w:rsidR="002F2834">
        <w:t>that</w:t>
      </w:r>
      <w:r w:rsidR="00845B4B">
        <w:t xml:space="preserve"> are</w:t>
      </w:r>
      <w:r w:rsidR="0017219F">
        <w:t xml:space="preserve"> </w:t>
      </w:r>
      <w:r w:rsidR="00167D30">
        <w:t>acquired</w:t>
      </w:r>
      <w:r w:rsidR="00A24317">
        <w:t xml:space="preserve"> and</w:t>
      </w:r>
      <w:r w:rsidR="00D311FE">
        <w:t xml:space="preserve"> processed, </w:t>
      </w:r>
      <w:r w:rsidR="00F42FE6">
        <w:t>generated</w:t>
      </w:r>
      <w:r w:rsidR="00F47EC5">
        <w:t>,</w:t>
      </w:r>
      <w:r w:rsidR="00F42FE6">
        <w:t xml:space="preserve"> animated</w:t>
      </w:r>
      <w:r w:rsidR="00915527">
        <w:t>,</w:t>
      </w:r>
      <w:r w:rsidR="00F47EC5">
        <w:t xml:space="preserve"> and </w:t>
      </w:r>
      <w:r w:rsidR="00785FE4">
        <w:t xml:space="preserve">possibly </w:t>
      </w:r>
      <w:r w:rsidR="00160F9B">
        <w:t>di</w:t>
      </w:r>
      <w:r w:rsidR="00692587">
        <w:t>stribute</w:t>
      </w:r>
      <w:r w:rsidR="00160F9B">
        <w:t>d</w:t>
      </w:r>
      <w:r w:rsidR="009D2A45">
        <w:t xml:space="preserve">. </w:t>
      </w:r>
    </w:p>
    <w:p w14:paraId="0E0AA859" w14:textId="5BC0D9A9" w:rsidR="00641B61" w:rsidRPr="00692587" w:rsidRDefault="00641B61" w:rsidP="00926413">
      <w:pPr>
        <w:pStyle w:val="Heading2"/>
      </w:pPr>
      <w:r w:rsidRPr="00692587">
        <w:t>Data</w:t>
      </w:r>
      <w:r w:rsidR="005361DD" w:rsidRPr="00692587">
        <w:t xml:space="preserve"> acquisition and processing</w:t>
      </w:r>
    </w:p>
    <w:p w14:paraId="7C7F3E04" w14:textId="2DFD5599" w:rsidR="002822D2" w:rsidRDefault="0067235F" w:rsidP="00F42FE6">
      <w:pPr>
        <w:jc w:val="both"/>
      </w:pPr>
      <w:r>
        <w:t>T</w:t>
      </w:r>
      <w:r w:rsidR="00971E23">
        <w:t>he portion of the physical world relevant to a Metaverse</w:t>
      </w:r>
      <w:r>
        <w:t xml:space="preserve"> is called </w:t>
      </w:r>
      <w:r w:rsidR="00627629">
        <w:t xml:space="preserve">a </w:t>
      </w:r>
      <w:r w:rsidRPr="004514D1">
        <w:rPr>
          <w:i/>
          <w:iCs/>
        </w:rPr>
        <w:t>Real Space</w:t>
      </w:r>
      <w:r w:rsidR="00971E23">
        <w:t xml:space="preserve">. It contains </w:t>
      </w:r>
      <w:r w:rsidR="004514D1" w:rsidRPr="004514D1">
        <w:rPr>
          <w:i/>
          <w:iCs/>
        </w:rPr>
        <w:t>Real Objects</w:t>
      </w:r>
      <w:r w:rsidR="00CB2E00">
        <w:t xml:space="preserve"> having </w:t>
      </w:r>
      <w:r w:rsidR="00D54AAD" w:rsidRPr="00D54AAD">
        <w:rPr>
          <w:i/>
          <w:iCs/>
        </w:rPr>
        <w:t>Real Features</w:t>
      </w:r>
      <w:r w:rsidR="00D54AAD">
        <w:t>.</w:t>
      </w:r>
      <w:r w:rsidR="004514D1" w:rsidRPr="00CE3C5E">
        <w:t xml:space="preserve"> </w:t>
      </w:r>
      <w:r w:rsidR="00CE3C5E">
        <w:t xml:space="preserve">Important </w:t>
      </w:r>
      <w:r w:rsidR="00D54AAD">
        <w:t xml:space="preserve">Real Objects are </w:t>
      </w:r>
      <w:r w:rsidR="00971E23" w:rsidRPr="00D54AAD">
        <w:rPr>
          <w:i/>
          <w:iCs/>
        </w:rPr>
        <w:t>Real Audio Objects</w:t>
      </w:r>
      <w:r w:rsidR="00003876">
        <w:t xml:space="preserve">, in particular </w:t>
      </w:r>
      <w:r w:rsidR="00003876" w:rsidRPr="000D4CC0">
        <w:rPr>
          <w:i/>
          <w:iCs/>
        </w:rPr>
        <w:t>Real Speech Objects</w:t>
      </w:r>
      <w:r w:rsidR="00003876">
        <w:t xml:space="preserve">, </w:t>
      </w:r>
      <w:r w:rsidR="00971E23">
        <w:t xml:space="preserve">and </w:t>
      </w:r>
      <w:r w:rsidR="00971E23" w:rsidRPr="00D54AAD">
        <w:rPr>
          <w:i/>
          <w:iCs/>
        </w:rPr>
        <w:t>Real Visual Objects</w:t>
      </w:r>
      <w:r w:rsidR="00003876">
        <w:t xml:space="preserve">, in particular </w:t>
      </w:r>
      <w:r w:rsidR="00003876" w:rsidRPr="000D4CC0">
        <w:rPr>
          <w:i/>
          <w:iCs/>
        </w:rPr>
        <w:t xml:space="preserve">Real </w:t>
      </w:r>
      <w:r w:rsidR="00003876">
        <w:rPr>
          <w:i/>
          <w:iCs/>
        </w:rPr>
        <w:t>Human</w:t>
      </w:r>
      <w:r w:rsidR="00003876" w:rsidRPr="000D4CC0">
        <w:rPr>
          <w:i/>
          <w:iCs/>
        </w:rPr>
        <w:t xml:space="preserve"> Objects</w:t>
      </w:r>
      <w:r w:rsidR="00046A9A">
        <w:t>.</w:t>
      </w:r>
    </w:p>
    <w:p w14:paraId="0EFEC80E" w14:textId="064118F5" w:rsidR="00E02208" w:rsidRDefault="00004DE6" w:rsidP="00F42FE6">
      <w:pPr>
        <w:jc w:val="both"/>
      </w:pPr>
      <w:r>
        <w:t>Real Objects are sensed</w:t>
      </w:r>
      <w:r w:rsidR="003C2334">
        <w:t xml:space="preserve">, </w:t>
      </w:r>
      <w:r>
        <w:t xml:space="preserve">converted to </w:t>
      </w:r>
      <w:r w:rsidR="00E72F25">
        <w:t xml:space="preserve">either </w:t>
      </w:r>
      <w:r w:rsidRPr="00262471">
        <w:rPr>
          <w:i/>
          <w:iCs/>
        </w:rPr>
        <w:t>Virtual Audio Objects</w:t>
      </w:r>
      <w:r>
        <w:t xml:space="preserve"> and </w:t>
      </w:r>
      <w:r w:rsidRPr="00262471">
        <w:rPr>
          <w:i/>
          <w:iCs/>
        </w:rPr>
        <w:t>Virtual Visual Objects</w:t>
      </w:r>
      <w:r>
        <w:t xml:space="preserve"> (collectively called </w:t>
      </w:r>
      <w:r w:rsidRPr="00262471">
        <w:rPr>
          <w:i/>
          <w:iCs/>
        </w:rPr>
        <w:t>Virtual Objects</w:t>
      </w:r>
      <w:r>
        <w:t>)</w:t>
      </w:r>
      <w:r w:rsidR="00C65694">
        <w:t>,</w:t>
      </w:r>
      <w:r w:rsidR="002D2C6C">
        <w:t xml:space="preserve"> </w:t>
      </w:r>
      <w:r w:rsidR="00A21947">
        <w:t xml:space="preserve">possibly </w:t>
      </w:r>
      <w:r w:rsidR="00C65694">
        <w:t xml:space="preserve">processed, and </w:t>
      </w:r>
      <w:r w:rsidR="00543ABB">
        <w:t>made available</w:t>
      </w:r>
      <w:r w:rsidR="00A21947">
        <w:t xml:space="preserve"> to a Metaverse</w:t>
      </w:r>
      <w:r w:rsidR="006923B1">
        <w:t>,</w:t>
      </w:r>
      <w:r w:rsidR="00A21947">
        <w:t xml:space="preserve"> </w:t>
      </w:r>
      <w:r w:rsidR="00543ABB">
        <w:t xml:space="preserve">possibly </w:t>
      </w:r>
      <w:r w:rsidR="00A21947">
        <w:t>via the network.</w:t>
      </w:r>
    </w:p>
    <w:p w14:paraId="437E1D55" w14:textId="51DE5ED4" w:rsidR="00692587" w:rsidRPr="004C550F" w:rsidRDefault="00692587" w:rsidP="004C550F">
      <w:pPr>
        <w:pStyle w:val="Heading2"/>
      </w:pPr>
      <w:r w:rsidRPr="004C550F">
        <w:t>Animation</w:t>
      </w:r>
    </w:p>
    <w:p w14:paraId="7ACF7D82" w14:textId="460B8870" w:rsidR="003225A1" w:rsidRDefault="005018D7" w:rsidP="00F42FE6">
      <w:pPr>
        <w:jc w:val="both"/>
      </w:pPr>
      <w:r>
        <w:t xml:space="preserve">The </w:t>
      </w:r>
      <w:r w:rsidR="00E43CAE">
        <w:t>Metaverse may</w:t>
      </w:r>
      <w:r w:rsidR="006923B1">
        <w:t>:</w:t>
      </w:r>
    </w:p>
    <w:p w14:paraId="69936560" w14:textId="0A0CD61B" w:rsidR="003225A1" w:rsidRDefault="003225A1" w:rsidP="003225A1">
      <w:pPr>
        <w:pStyle w:val="ListParagraph"/>
        <w:numPr>
          <w:ilvl w:val="0"/>
          <w:numId w:val="37"/>
        </w:numPr>
        <w:jc w:val="both"/>
      </w:pPr>
      <w:r>
        <w:t>F</w:t>
      </w:r>
      <w:r w:rsidR="00E43CAE">
        <w:t xml:space="preserve">urther </w:t>
      </w:r>
      <w:r w:rsidR="00974F07">
        <w:t xml:space="preserve">process </w:t>
      </w:r>
      <w:r w:rsidR="00CF50CE">
        <w:t>the Virtual Objects</w:t>
      </w:r>
      <w:r w:rsidR="00BB48B3">
        <w:t xml:space="preserve"> received</w:t>
      </w:r>
      <w:r w:rsidR="00E33C52">
        <w:t xml:space="preserve"> </w:t>
      </w:r>
      <w:r w:rsidR="00D92A6E">
        <w:t>to make them usable for purposes dictated by the internal logic of the Metaverse</w:t>
      </w:r>
      <w:r w:rsidR="00BB48B3">
        <w:t xml:space="preserve"> or by </w:t>
      </w:r>
      <w:r w:rsidR="008537CA">
        <w:t>interactions</w:t>
      </w:r>
      <w:r w:rsidR="008537CA" w:rsidRPr="008537CA">
        <w:t xml:space="preserve"> </w:t>
      </w:r>
      <w:r w:rsidR="008537CA">
        <w:t>sensed from the Real Space.</w:t>
      </w:r>
    </w:p>
    <w:p w14:paraId="65BB1C5C" w14:textId="5503AC91" w:rsidR="009C498F" w:rsidRDefault="008C6890" w:rsidP="003225A1">
      <w:pPr>
        <w:pStyle w:val="ListParagraph"/>
        <w:numPr>
          <w:ilvl w:val="0"/>
          <w:numId w:val="37"/>
        </w:numPr>
        <w:jc w:val="both"/>
      </w:pPr>
      <w:r>
        <w:t xml:space="preserve">Preserve the </w:t>
      </w:r>
      <w:r w:rsidR="006E79EE">
        <w:t xml:space="preserve">existing </w:t>
      </w:r>
      <w:r>
        <w:t xml:space="preserve">dynamics of </w:t>
      </w:r>
      <w:r w:rsidR="002E17DB">
        <w:t>the Virtual Objects</w:t>
      </w:r>
      <w:r>
        <w:t xml:space="preserve"> or animate </w:t>
      </w:r>
      <w:r w:rsidR="003149A5">
        <w:t>them according to the Metaverse internal logic</w:t>
      </w:r>
      <w:r w:rsidR="00F40EA6">
        <w:t xml:space="preserve"> or by interactions</w:t>
      </w:r>
      <w:r w:rsidR="00F40EA6" w:rsidRPr="008537CA">
        <w:t xml:space="preserve"> </w:t>
      </w:r>
      <w:r w:rsidR="00F40EA6">
        <w:t>sensed from the Real Space</w:t>
      </w:r>
      <w:r w:rsidR="003149A5">
        <w:t>.</w:t>
      </w:r>
    </w:p>
    <w:p w14:paraId="3152C756" w14:textId="083037D7" w:rsidR="004C33B4" w:rsidRDefault="004C33B4" w:rsidP="003225A1">
      <w:pPr>
        <w:pStyle w:val="ListParagraph"/>
        <w:numPr>
          <w:ilvl w:val="0"/>
          <w:numId w:val="37"/>
        </w:numPr>
        <w:jc w:val="both"/>
      </w:pPr>
      <w:r>
        <w:t xml:space="preserve">Create and animate </w:t>
      </w:r>
      <w:r w:rsidR="0012291B">
        <w:t xml:space="preserve">synthetic </w:t>
      </w:r>
      <w:r w:rsidR="009F347D">
        <w:t>Virtual Objects.</w:t>
      </w:r>
    </w:p>
    <w:p w14:paraId="3CDADA4B" w14:textId="6D3499DB" w:rsidR="009F347D" w:rsidRDefault="009F347D" w:rsidP="003225A1">
      <w:pPr>
        <w:pStyle w:val="ListParagraph"/>
        <w:numPr>
          <w:ilvl w:val="0"/>
          <w:numId w:val="37"/>
        </w:numPr>
        <w:jc w:val="both"/>
      </w:pPr>
      <w:r>
        <w:t xml:space="preserve">Blend and animate </w:t>
      </w:r>
      <w:r w:rsidR="003C00F4">
        <w:t>received and internally generated Virtual Objects.</w:t>
      </w:r>
    </w:p>
    <w:p w14:paraId="7F43BF6A" w14:textId="44C70F7D" w:rsidR="0038236F" w:rsidRDefault="00770230" w:rsidP="00D90ADE">
      <w:pPr>
        <w:jc w:val="both"/>
      </w:pPr>
      <w:r>
        <w:t xml:space="preserve">The </w:t>
      </w:r>
      <w:r w:rsidR="001603E3">
        <w:t xml:space="preserve">animated </w:t>
      </w:r>
      <w:r>
        <w:t xml:space="preserve">set of </w:t>
      </w:r>
      <w:r w:rsidR="001603E3">
        <w:t xml:space="preserve">Virtual Objects </w:t>
      </w:r>
      <w:r>
        <w:t xml:space="preserve">is called a </w:t>
      </w:r>
      <w:r w:rsidRPr="00770230">
        <w:rPr>
          <w:i/>
          <w:iCs/>
        </w:rPr>
        <w:t>Virtual Space</w:t>
      </w:r>
      <w:r w:rsidR="001603E3">
        <w:rPr>
          <w:i/>
          <w:iCs/>
        </w:rPr>
        <w:t>.</w:t>
      </w:r>
      <w:r w:rsidR="00056D02">
        <w:rPr>
          <w:i/>
          <w:iCs/>
        </w:rPr>
        <w:t xml:space="preserve"> </w:t>
      </w:r>
      <w:r w:rsidR="00F321AC">
        <w:t xml:space="preserve">Artificial Intelligence may play a significant role </w:t>
      </w:r>
      <w:r w:rsidR="00056D02">
        <w:t xml:space="preserve">in the animation of Virtual Spaces. </w:t>
      </w:r>
    </w:p>
    <w:p w14:paraId="125C7F4C" w14:textId="0481B685" w:rsidR="00D90ADE" w:rsidRDefault="00D90ADE" w:rsidP="00D90ADE">
      <w:pPr>
        <w:jc w:val="both"/>
      </w:pPr>
      <w:r>
        <w:lastRenderedPageBreak/>
        <w:t>Real Spaces may have different access rights to a common Virtual Space and may have different presentations of the common Virtual Space.</w:t>
      </w:r>
    </w:p>
    <w:p w14:paraId="018C366B" w14:textId="77777777" w:rsidR="00D90ADE" w:rsidRDefault="00D90ADE" w:rsidP="00D90ADE">
      <w:pPr>
        <w:jc w:val="both"/>
      </w:pPr>
      <w:r>
        <w:t>A Metaverse may run different independent or connected Virtual Spaces.</w:t>
      </w:r>
    </w:p>
    <w:p w14:paraId="0525F55C" w14:textId="77777777" w:rsidR="00D90ADE" w:rsidRPr="004C550F" w:rsidRDefault="00D90ADE" w:rsidP="004C550F">
      <w:pPr>
        <w:pStyle w:val="Heading2"/>
      </w:pPr>
      <w:r w:rsidRPr="004C550F">
        <w:t>Distribution</w:t>
      </w:r>
    </w:p>
    <w:p w14:paraId="6C808FFF" w14:textId="7C312A05" w:rsidR="004561E0" w:rsidRDefault="0070645A" w:rsidP="00914908">
      <w:pPr>
        <w:jc w:val="both"/>
      </w:pPr>
      <w:r>
        <w:t>The Metaverse can make available a</w:t>
      </w:r>
      <w:r w:rsidR="004561E0">
        <w:t xml:space="preserve"> define</w:t>
      </w:r>
      <w:r w:rsidR="0043555F">
        <w:t>d</w:t>
      </w:r>
      <w:r w:rsidR="004561E0">
        <w:t xml:space="preserve"> subset of the </w:t>
      </w:r>
      <w:r>
        <w:t>Virtual Space</w:t>
      </w:r>
      <w:r w:rsidR="0043555F">
        <w:t xml:space="preserve"> </w:t>
      </w:r>
      <w:r w:rsidR="00CE7B51">
        <w:t xml:space="preserve">to a Real Space in a form that allows </w:t>
      </w:r>
      <w:r w:rsidR="0052498A">
        <w:t>Actuators</w:t>
      </w:r>
      <w:r w:rsidR="009B3BEE">
        <w:t>,</w:t>
      </w:r>
      <w:r w:rsidR="0052498A">
        <w:t xml:space="preserve"> </w:t>
      </w:r>
      <w:r w:rsidR="009B3BEE">
        <w:t>possibly connected with the Metaverse via a network</w:t>
      </w:r>
      <w:r w:rsidR="007A2876">
        <w:t>,</w:t>
      </w:r>
      <w:r w:rsidR="009B3BEE">
        <w:t xml:space="preserve"> </w:t>
      </w:r>
      <w:r w:rsidR="0052498A">
        <w:t xml:space="preserve">to </w:t>
      </w:r>
      <w:r w:rsidR="00653DBE">
        <w:t xml:space="preserve">process and present </w:t>
      </w:r>
      <w:r w:rsidR="00494814">
        <w:t>the received Virtual Space and/or its Virtual Objects.</w:t>
      </w:r>
    </w:p>
    <w:p w14:paraId="789C06EC" w14:textId="646DE89F" w:rsidR="00474981" w:rsidRDefault="00474981" w:rsidP="00D56708">
      <w:pPr>
        <w:jc w:val="both"/>
      </w:pPr>
      <w:r>
        <w:t>Three cases are possible:</w:t>
      </w:r>
    </w:p>
    <w:p w14:paraId="024D4EF5" w14:textId="77777777" w:rsidR="00EB3493" w:rsidRDefault="00603C30" w:rsidP="00474981">
      <w:pPr>
        <w:pStyle w:val="ListParagraph"/>
        <w:numPr>
          <w:ilvl w:val="0"/>
          <w:numId w:val="36"/>
        </w:numPr>
        <w:jc w:val="both"/>
      </w:pPr>
      <w:r>
        <w:t xml:space="preserve">A Real Space may be connected to </w:t>
      </w:r>
    </w:p>
    <w:p w14:paraId="0130CC72" w14:textId="69E56378" w:rsidR="00EB3493" w:rsidRDefault="00A40A0D" w:rsidP="00EB3493">
      <w:pPr>
        <w:pStyle w:val="ListParagraph"/>
        <w:numPr>
          <w:ilvl w:val="1"/>
          <w:numId w:val="36"/>
        </w:numPr>
        <w:jc w:val="both"/>
      </w:pPr>
      <w:r>
        <w:t>O</w:t>
      </w:r>
      <w:r w:rsidR="00603C30">
        <w:t>ne Metaverse</w:t>
      </w:r>
      <w:r w:rsidR="00502605">
        <w:t xml:space="preserve"> a</w:t>
      </w:r>
      <w:r w:rsidR="007C4C78">
        <w:t>s</w:t>
      </w:r>
      <w:r w:rsidR="00502605">
        <w:t xml:space="preserve"> in the case of </w:t>
      </w:r>
      <w:r w:rsidR="00EB3493">
        <w:t xml:space="preserve">a </w:t>
      </w:r>
      <w:r w:rsidR="002937B5">
        <w:t xml:space="preserve">user playing </w:t>
      </w:r>
      <w:r w:rsidR="00502605">
        <w:t>a video game</w:t>
      </w:r>
      <w:r w:rsidR="00EB3493">
        <w:t>.</w:t>
      </w:r>
    </w:p>
    <w:p w14:paraId="66FDBA87" w14:textId="77777777" w:rsidR="00A40A0D" w:rsidRDefault="00EB3493" w:rsidP="00EB3493">
      <w:pPr>
        <w:pStyle w:val="ListParagraph"/>
        <w:numPr>
          <w:ilvl w:val="1"/>
          <w:numId w:val="36"/>
        </w:numPr>
        <w:jc w:val="both"/>
      </w:pPr>
      <w:r>
        <w:t>M</w:t>
      </w:r>
      <w:r w:rsidR="00A505AE">
        <w:t>ore than one Metaverse</w:t>
      </w:r>
      <w:r w:rsidR="002937B5">
        <w:t>s</w:t>
      </w:r>
      <w:r w:rsidR="00A505AE">
        <w:t xml:space="preserve"> as in the case of a user </w:t>
      </w:r>
      <w:r w:rsidR="002937B5">
        <w:t xml:space="preserve">playing a video game </w:t>
      </w:r>
      <w:r w:rsidR="00D37D37">
        <w:t xml:space="preserve">while listening to </w:t>
      </w:r>
      <w:r w:rsidR="00AB05C4">
        <w:t>a live concert</w:t>
      </w:r>
      <w:r w:rsidR="00502605">
        <w:t>.</w:t>
      </w:r>
      <w:r w:rsidR="006014DD">
        <w:t xml:space="preserve"> </w:t>
      </w:r>
    </w:p>
    <w:p w14:paraId="15B51BC4" w14:textId="2025D8E0" w:rsidR="00603C30" w:rsidRDefault="00717FC3" w:rsidP="00A40A0D">
      <w:pPr>
        <w:ind w:firstLine="360"/>
        <w:jc w:val="both"/>
      </w:pPr>
      <w:r>
        <w:t xml:space="preserve">Some of the </w:t>
      </w:r>
      <w:r w:rsidR="006014DD">
        <w:t>Metaverses can be connected or independent.</w:t>
      </w:r>
    </w:p>
    <w:p w14:paraId="41E4D718" w14:textId="77777777" w:rsidR="001D1724" w:rsidRDefault="001F3200" w:rsidP="00474981">
      <w:pPr>
        <w:pStyle w:val="ListParagraph"/>
        <w:numPr>
          <w:ilvl w:val="0"/>
          <w:numId w:val="36"/>
        </w:numPr>
        <w:jc w:val="both"/>
      </w:pPr>
      <w:r>
        <w:t xml:space="preserve">A Metaverse may be connected to </w:t>
      </w:r>
    </w:p>
    <w:p w14:paraId="00925EB6" w14:textId="788E6380" w:rsidR="001D1724" w:rsidRDefault="001D1724" w:rsidP="001D1724">
      <w:pPr>
        <w:pStyle w:val="ListParagraph"/>
        <w:numPr>
          <w:ilvl w:val="1"/>
          <w:numId w:val="36"/>
        </w:numPr>
        <w:jc w:val="both"/>
      </w:pPr>
      <w:r>
        <w:t>One</w:t>
      </w:r>
      <w:r w:rsidR="002933E0">
        <w:t xml:space="preserve"> </w:t>
      </w:r>
      <w:r w:rsidR="00B41A14">
        <w:t>Real Space</w:t>
      </w:r>
      <w:r w:rsidR="00A46B3B">
        <w:t xml:space="preserve"> </w:t>
      </w:r>
      <w:r w:rsidR="008C0461">
        <w:t>as in the case of a user playing a video game</w:t>
      </w:r>
      <w:r w:rsidR="00283C0D">
        <w:t>.</w:t>
      </w:r>
    </w:p>
    <w:p w14:paraId="33B3A5CE" w14:textId="100CE381" w:rsidR="00B41A14" w:rsidRDefault="001D1724" w:rsidP="001D1724">
      <w:pPr>
        <w:pStyle w:val="ListParagraph"/>
        <w:numPr>
          <w:ilvl w:val="1"/>
          <w:numId w:val="36"/>
        </w:numPr>
        <w:jc w:val="both"/>
      </w:pPr>
      <w:r>
        <w:t>M</w:t>
      </w:r>
      <w:r w:rsidR="008465B9">
        <w:t xml:space="preserve">ore than one Real Space as in the </w:t>
      </w:r>
      <w:r w:rsidR="00A46B3B">
        <w:t>case of a videoconference</w:t>
      </w:r>
      <w:r w:rsidR="001F3200">
        <w:t>.</w:t>
      </w:r>
      <w:r w:rsidR="00B51177">
        <w:t xml:space="preserve"> </w:t>
      </w:r>
      <w:r w:rsidR="00717FC3">
        <w:t xml:space="preserve">Some of the </w:t>
      </w:r>
      <w:r w:rsidR="00B51177">
        <w:t xml:space="preserve">Real Spaces </w:t>
      </w:r>
      <w:r w:rsidR="00717FC3">
        <w:t xml:space="preserve">may be </w:t>
      </w:r>
      <w:r w:rsidR="00C46C3C">
        <w:t>the same as in the case of a videoconference where some participants are in the same room.</w:t>
      </w:r>
    </w:p>
    <w:p w14:paraId="4E462728" w14:textId="33A61E60" w:rsidR="00275957" w:rsidRDefault="00275957" w:rsidP="00474981">
      <w:pPr>
        <w:pStyle w:val="ListParagraph"/>
        <w:numPr>
          <w:ilvl w:val="0"/>
          <w:numId w:val="36"/>
        </w:numPr>
        <w:jc w:val="both"/>
      </w:pPr>
      <w:r>
        <w:t xml:space="preserve">A plurality of </w:t>
      </w:r>
      <w:r w:rsidR="00553C8E">
        <w:t xml:space="preserve">Real Spaces can be connected to </w:t>
      </w:r>
      <w:r w:rsidR="006D138D">
        <w:t xml:space="preserve">a plurality of Metaverses as in the case of </w:t>
      </w:r>
      <w:r w:rsidR="006C5D86">
        <w:t xml:space="preserve">a swarm of </w:t>
      </w:r>
      <w:r w:rsidR="00361CC2">
        <w:t>Connected Autonomous Vehicles (</w:t>
      </w:r>
      <w:r w:rsidR="006C5D86">
        <w:t>CAV</w:t>
      </w:r>
      <w:r w:rsidR="00361CC2">
        <w:t>)</w:t>
      </w:r>
      <w:r w:rsidR="002568CF">
        <w:t>.</w:t>
      </w:r>
    </w:p>
    <w:p w14:paraId="1B5B3638" w14:textId="77777777" w:rsidR="00261043" w:rsidRPr="00CD7AA6" w:rsidRDefault="00261043" w:rsidP="002815DD">
      <w:pPr>
        <w:jc w:val="both"/>
      </w:pPr>
    </w:p>
    <w:p w14:paraId="5556810B" w14:textId="5A274CBC" w:rsidR="00692B62" w:rsidRDefault="00E73C1F" w:rsidP="00492F2D">
      <w:pPr>
        <w:pStyle w:val="Heading1"/>
      </w:pPr>
      <w:r>
        <w:t>Definitions</w:t>
      </w:r>
      <w:r w:rsidR="00572CDC">
        <w:t xml:space="preserve"> of Metaverse term </w:t>
      </w:r>
    </w:p>
    <w:p w14:paraId="675E446C" w14:textId="6649ADAC" w:rsidR="00D71E66" w:rsidRDefault="0073287B" w:rsidP="00220224">
      <w:pPr>
        <w:jc w:val="both"/>
      </w:pPr>
      <w:r>
        <w:t xml:space="preserve">The </w:t>
      </w:r>
      <w:r w:rsidR="00207CD2">
        <w:t xml:space="preserve">MPAI </w:t>
      </w:r>
      <w:r w:rsidR="00FA2B50">
        <w:t xml:space="preserve">Metaverse </w:t>
      </w:r>
      <w:r w:rsidR="00207CD2">
        <w:t>M</w:t>
      </w:r>
      <w:r>
        <w:t xml:space="preserve">odel </w:t>
      </w:r>
      <w:r w:rsidR="00B77FB3">
        <w:t xml:space="preserve">(MMM) </w:t>
      </w:r>
      <w:r>
        <w:t xml:space="preserve">is </w:t>
      </w:r>
      <w:r w:rsidR="00830140">
        <w:t xml:space="preserve">depicted in </w:t>
      </w:r>
      <w:r w:rsidR="00830140">
        <w:fldChar w:fldCharType="begin"/>
      </w:r>
      <w:r w:rsidR="00830140">
        <w:instrText xml:space="preserve"> REF _Ref92476777 \h </w:instrText>
      </w:r>
      <w:r w:rsidR="00830140">
        <w:fldChar w:fldCharType="separate"/>
      </w:r>
      <w:r w:rsidR="00830140">
        <w:t xml:space="preserve">Figure </w:t>
      </w:r>
      <w:r w:rsidR="00830140">
        <w:rPr>
          <w:noProof/>
        </w:rPr>
        <w:t>1</w:t>
      </w:r>
      <w:r w:rsidR="00830140">
        <w:fldChar w:fldCharType="end"/>
      </w:r>
      <w:r w:rsidR="00F77281">
        <w:t xml:space="preserve">. </w:t>
      </w:r>
      <w:r w:rsidR="00261043">
        <w:t xml:space="preserve">For simplicity, only the case of </w:t>
      </w:r>
      <w:r w:rsidR="00FC24E9">
        <w:t>multiple Real Space</w:t>
      </w:r>
      <w:r w:rsidR="00A811EE">
        <w:t xml:space="preserve"> – one Metaverse – One Virt</w:t>
      </w:r>
      <w:r w:rsidR="00D66DCE">
        <w:t>ual Space is represented</w:t>
      </w:r>
      <w:r w:rsidR="00B55388">
        <w:t xml:space="preserve"> Note that</w:t>
      </w:r>
      <w:r w:rsidR="00207CD2">
        <w:t xml:space="preserve"> </w:t>
      </w:r>
      <w:r w:rsidR="000C213B">
        <w:t>VAO = Virtual Audio Object</w:t>
      </w:r>
      <w:r w:rsidR="00B55388">
        <w:t xml:space="preserve"> and</w:t>
      </w:r>
      <w:r w:rsidR="001D6533">
        <w:t xml:space="preserve"> VVO = Virtual Video Object</w:t>
      </w:r>
      <w:r w:rsidR="00BA4FEA">
        <w:t>.</w:t>
      </w:r>
    </w:p>
    <w:p w14:paraId="1238BECD" w14:textId="6D850671" w:rsidR="009A01A3" w:rsidRDefault="00C3215F" w:rsidP="009A01A3">
      <w:pPr>
        <w:keepNext/>
        <w:jc w:val="center"/>
      </w:pPr>
      <w:r>
        <w:object w:dxaOrig="9590" w:dyaOrig="3820" w14:anchorId="3FEB8A50">
          <v:shape id="_x0000_i1026" type="#_x0000_t75" style="width:467.6pt;height:186.25pt" o:ole="">
            <v:imagedata r:id="rId8" o:title=""/>
          </v:shape>
          <o:OLEObject Type="Embed" ProgID="Paint.Picture" ShapeID="_x0000_i1026" DrawAspect="Content" ObjectID="_1703356222" r:id="rId9"/>
        </w:object>
      </w:r>
    </w:p>
    <w:p w14:paraId="1DB5D79E" w14:textId="7753E8EE" w:rsidR="00084677" w:rsidRPr="00207CD2" w:rsidRDefault="009A01A3" w:rsidP="009A01A3">
      <w:pPr>
        <w:pStyle w:val="Caption"/>
        <w:jc w:val="center"/>
        <w:rPr>
          <w:sz w:val="24"/>
          <w:szCs w:val="24"/>
        </w:rPr>
      </w:pPr>
      <w:bookmarkStart w:id="0" w:name="_Ref92476777"/>
      <w:r w:rsidRPr="00207CD2">
        <w:rPr>
          <w:sz w:val="24"/>
          <w:szCs w:val="24"/>
        </w:rPr>
        <w:t xml:space="preserve">Figure </w:t>
      </w:r>
      <w:r w:rsidR="007C101E" w:rsidRPr="00207CD2">
        <w:rPr>
          <w:sz w:val="24"/>
          <w:szCs w:val="24"/>
        </w:rPr>
        <w:fldChar w:fldCharType="begin"/>
      </w:r>
      <w:r w:rsidR="007C101E" w:rsidRPr="00207CD2">
        <w:rPr>
          <w:sz w:val="24"/>
          <w:szCs w:val="24"/>
        </w:rPr>
        <w:instrText xml:space="preserve"> SEQ Figure \* ARABIC </w:instrText>
      </w:r>
      <w:r w:rsidR="007C101E" w:rsidRPr="00207CD2">
        <w:rPr>
          <w:sz w:val="24"/>
          <w:szCs w:val="24"/>
        </w:rPr>
        <w:fldChar w:fldCharType="separate"/>
      </w:r>
      <w:r w:rsidRPr="00207CD2">
        <w:rPr>
          <w:noProof/>
          <w:sz w:val="24"/>
          <w:szCs w:val="24"/>
        </w:rPr>
        <w:t>1</w:t>
      </w:r>
      <w:r w:rsidR="007C101E" w:rsidRPr="00207CD2">
        <w:rPr>
          <w:noProof/>
          <w:sz w:val="24"/>
          <w:szCs w:val="24"/>
        </w:rPr>
        <w:fldChar w:fldCharType="end"/>
      </w:r>
      <w:bookmarkEnd w:id="0"/>
      <w:r w:rsidRPr="00207CD2">
        <w:rPr>
          <w:sz w:val="24"/>
          <w:szCs w:val="24"/>
        </w:rPr>
        <w:t xml:space="preserve"> </w:t>
      </w:r>
      <w:r w:rsidR="00207CD2">
        <w:rPr>
          <w:sz w:val="24"/>
          <w:szCs w:val="24"/>
        </w:rPr>
        <w:t>–</w:t>
      </w:r>
      <w:r w:rsidRPr="00207CD2">
        <w:rPr>
          <w:sz w:val="24"/>
          <w:szCs w:val="24"/>
        </w:rPr>
        <w:t xml:space="preserve"> </w:t>
      </w:r>
      <w:r w:rsidR="00207CD2">
        <w:rPr>
          <w:sz w:val="24"/>
          <w:szCs w:val="24"/>
        </w:rPr>
        <w:t>The MPAI</w:t>
      </w:r>
      <w:r w:rsidRPr="00207CD2">
        <w:rPr>
          <w:sz w:val="24"/>
          <w:szCs w:val="24"/>
        </w:rPr>
        <w:t xml:space="preserve"> Metaverse</w:t>
      </w:r>
      <w:r w:rsidR="00207CD2">
        <w:rPr>
          <w:sz w:val="24"/>
          <w:szCs w:val="24"/>
        </w:rPr>
        <w:t xml:space="preserve"> Model</w:t>
      </w:r>
    </w:p>
    <w:p w14:paraId="6CB65B1B" w14:textId="71969B81" w:rsidR="002A54FC" w:rsidRDefault="00B77FB3" w:rsidP="00220224">
      <w:pPr>
        <w:jc w:val="both"/>
      </w:pPr>
      <w:r>
        <w:t xml:space="preserve">The </w:t>
      </w:r>
      <w:bookmarkStart w:id="1" w:name="_Hlk92486360"/>
      <w:r>
        <w:t>M</w:t>
      </w:r>
      <w:r w:rsidR="00F870BC">
        <w:t xml:space="preserve">PAI </w:t>
      </w:r>
      <w:r>
        <w:t>M</w:t>
      </w:r>
      <w:r w:rsidR="00F870BC">
        <w:t>etaverse</w:t>
      </w:r>
      <w:r>
        <w:t xml:space="preserve"> </w:t>
      </w:r>
      <w:r w:rsidR="00F870BC">
        <w:t xml:space="preserve">Terminology </w:t>
      </w:r>
      <w:bookmarkEnd w:id="1"/>
      <w:r w:rsidR="00F870BC">
        <w:t xml:space="preserve">is given by </w:t>
      </w:r>
      <w:r w:rsidR="005C5A58">
        <w:fldChar w:fldCharType="begin"/>
      </w:r>
      <w:r w:rsidR="005C5A58">
        <w:instrText xml:space="preserve"> REF _Ref63327586 \h </w:instrText>
      </w:r>
      <w:r w:rsidR="005C5A58">
        <w:fldChar w:fldCharType="separate"/>
      </w:r>
      <w:r w:rsidR="005C5A58" w:rsidRPr="00D26DC8">
        <w:rPr>
          <w:i/>
          <w:iCs/>
        </w:rPr>
        <w:t xml:space="preserve">Table </w:t>
      </w:r>
      <w:r w:rsidR="005C5A58">
        <w:rPr>
          <w:i/>
          <w:iCs/>
          <w:noProof/>
        </w:rPr>
        <w:t>1</w:t>
      </w:r>
      <w:r w:rsidR="005C5A58">
        <w:fldChar w:fldCharType="end"/>
      </w:r>
      <w:r w:rsidR="00D67E31">
        <w:t>.</w:t>
      </w:r>
    </w:p>
    <w:p w14:paraId="79ADB35D" w14:textId="13DC754C" w:rsidR="00B63593" w:rsidRDefault="00B63593" w:rsidP="00D67E31"/>
    <w:p w14:paraId="2BE71356" w14:textId="6F57E0EE" w:rsidR="00F3250B" w:rsidRDefault="00F3250B" w:rsidP="00F3250B">
      <w:pPr>
        <w:jc w:val="center"/>
        <w:rPr>
          <w:i/>
          <w:iCs/>
        </w:rPr>
      </w:pPr>
      <w:bookmarkStart w:id="2" w:name="_Ref63327586"/>
      <w:r w:rsidRPr="00D26DC8">
        <w:rPr>
          <w:i/>
          <w:iCs/>
        </w:rPr>
        <w:t xml:space="preserve">Table </w:t>
      </w:r>
      <w:r w:rsidRPr="00D26DC8">
        <w:rPr>
          <w:i/>
          <w:iCs/>
        </w:rPr>
        <w:fldChar w:fldCharType="begin"/>
      </w:r>
      <w:r w:rsidRPr="00D26DC8">
        <w:rPr>
          <w:i/>
          <w:iCs/>
        </w:rPr>
        <w:instrText xml:space="preserve"> SEQ Table \* ARABIC </w:instrText>
      </w:r>
      <w:r w:rsidRPr="00D26DC8">
        <w:rPr>
          <w:i/>
          <w:iCs/>
        </w:rPr>
        <w:fldChar w:fldCharType="separate"/>
      </w:r>
      <w:r>
        <w:rPr>
          <w:i/>
          <w:iCs/>
          <w:noProof/>
        </w:rPr>
        <w:t>1</w:t>
      </w:r>
      <w:r w:rsidRPr="00D26DC8">
        <w:rPr>
          <w:i/>
          <w:iCs/>
        </w:rPr>
        <w:fldChar w:fldCharType="end"/>
      </w:r>
      <w:bookmarkEnd w:id="2"/>
      <w:r w:rsidRPr="00D26DC8">
        <w:rPr>
          <w:i/>
          <w:iCs/>
        </w:rPr>
        <w:t xml:space="preserve"> –</w:t>
      </w:r>
      <w:r w:rsidR="00F870BC" w:rsidRPr="00F870BC">
        <w:t xml:space="preserve"> </w:t>
      </w:r>
      <w:r w:rsidR="00F870BC" w:rsidRPr="00F870BC">
        <w:rPr>
          <w:i/>
          <w:iCs/>
        </w:rPr>
        <w:t>MPAI Metaverse Terminology</w:t>
      </w:r>
    </w:p>
    <w:p w14:paraId="0B8C9970" w14:textId="77777777" w:rsidR="00F3250B" w:rsidRDefault="00F3250B" w:rsidP="00D67E31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45"/>
        <w:gridCol w:w="7700"/>
      </w:tblGrid>
      <w:tr w:rsidR="006D0918" w:rsidRPr="00977C01" w14:paraId="7EDDDAAA" w14:textId="77777777" w:rsidTr="00D90B15">
        <w:trPr>
          <w:jc w:val="center"/>
        </w:trPr>
        <w:tc>
          <w:tcPr>
            <w:tcW w:w="0" w:type="auto"/>
          </w:tcPr>
          <w:p w14:paraId="193B5D49" w14:textId="77777777" w:rsidR="00B63593" w:rsidRPr="00977C01" w:rsidRDefault="00B63593" w:rsidP="00D90B15">
            <w:pPr>
              <w:rPr>
                <w:b/>
                <w:bCs/>
              </w:rPr>
            </w:pPr>
            <w:r w:rsidRPr="00977C01">
              <w:rPr>
                <w:b/>
                <w:bCs/>
              </w:rPr>
              <w:t>Term</w:t>
            </w:r>
          </w:p>
        </w:tc>
        <w:tc>
          <w:tcPr>
            <w:tcW w:w="0" w:type="auto"/>
          </w:tcPr>
          <w:p w14:paraId="15768520" w14:textId="77777777" w:rsidR="00B63593" w:rsidRPr="00977C01" w:rsidRDefault="00B63593" w:rsidP="00D90B15">
            <w:pPr>
              <w:jc w:val="center"/>
              <w:rPr>
                <w:b/>
                <w:bCs/>
              </w:rPr>
            </w:pPr>
            <w:r w:rsidRPr="00977C01">
              <w:rPr>
                <w:b/>
                <w:bCs/>
              </w:rPr>
              <w:t>Definition</w:t>
            </w:r>
          </w:p>
        </w:tc>
      </w:tr>
      <w:tr w:rsidR="006D0918" w14:paraId="298FA892" w14:textId="77777777" w:rsidTr="00D90B15">
        <w:trPr>
          <w:jc w:val="center"/>
        </w:trPr>
        <w:tc>
          <w:tcPr>
            <w:tcW w:w="0" w:type="auto"/>
          </w:tcPr>
          <w:p w14:paraId="201A94E2" w14:textId="77777777" w:rsidR="00B63593" w:rsidRDefault="00B63593" w:rsidP="00D90B15">
            <w:r>
              <w:t>Actuator</w:t>
            </w:r>
          </w:p>
        </w:tc>
        <w:tc>
          <w:tcPr>
            <w:tcW w:w="0" w:type="auto"/>
          </w:tcPr>
          <w:p w14:paraId="36CE75F2" w14:textId="77777777" w:rsidR="00B63593" w:rsidRDefault="00B63593" w:rsidP="00D90B15">
            <w:pPr>
              <w:jc w:val="both"/>
            </w:pPr>
            <w:r>
              <w:t>A device capable to act on the Physical World, e.g., by generating audio and video, providing tactile experiences, activating machines, etc.</w:t>
            </w:r>
          </w:p>
        </w:tc>
      </w:tr>
      <w:tr w:rsidR="006D0918" w14:paraId="6F2227EE" w14:textId="77777777" w:rsidTr="00D90B15">
        <w:trPr>
          <w:jc w:val="center"/>
        </w:trPr>
        <w:tc>
          <w:tcPr>
            <w:tcW w:w="0" w:type="auto"/>
          </w:tcPr>
          <w:p w14:paraId="0742B2D9" w14:textId="77777777" w:rsidR="00B63593" w:rsidRDefault="00B63593" w:rsidP="00D90B15">
            <w:r>
              <w:lastRenderedPageBreak/>
              <w:t>Audio Features</w:t>
            </w:r>
          </w:p>
        </w:tc>
        <w:tc>
          <w:tcPr>
            <w:tcW w:w="0" w:type="auto"/>
          </w:tcPr>
          <w:p w14:paraId="24D3DF16" w14:textId="6D0D1541" w:rsidR="00B63593" w:rsidRDefault="00B63593" w:rsidP="00D90B15">
            <w:pPr>
              <w:jc w:val="both"/>
            </w:pPr>
            <w:r>
              <w:t xml:space="preserve">Elements embedded in an Audio Object </w:t>
            </w:r>
            <w:r w:rsidR="008562DA">
              <w:t xml:space="preserve">whose extraction </w:t>
            </w:r>
            <w:r>
              <w:t>enabl</w:t>
            </w:r>
            <w:r w:rsidR="008562DA">
              <w:t>es its</w:t>
            </w:r>
            <w:r>
              <w:t xml:space="preserve"> identifi</w:t>
            </w:r>
            <w:r w:rsidR="008562DA">
              <w:t>cation</w:t>
            </w:r>
            <w:r>
              <w:t xml:space="preserve"> as an object of a specific type.</w:t>
            </w:r>
          </w:p>
        </w:tc>
      </w:tr>
      <w:tr w:rsidR="006D0918" w14:paraId="2DBF6D12" w14:textId="77777777" w:rsidTr="00D90B15">
        <w:trPr>
          <w:jc w:val="center"/>
        </w:trPr>
        <w:tc>
          <w:tcPr>
            <w:tcW w:w="0" w:type="auto"/>
          </w:tcPr>
          <w:p w14:paraId="0C62C69B" w14:textId="77777777" w:rsidR="00B63593" w:rsidRDefault="00B63593" w:rsidP="00D90B15">
            <w:r>
              <w:t>Audio Object</w:t>
            </w:r>
          </w:p>
        </w:tc>
        <w:tc>
          <w:tcPr>
            <w:tcW w:w="0" w:type="auto"/>
          </w:tcPr>
          <w:p w14:paraId="4469E693" w14:textId="77777777" w:rsidR="00B63593" w:rsidRDefault="00B63593" w:rsidP="00D90B15">
            <w:pPr>
              <w:jc w:val="both"/>
            </w:pPr>
            <w:r>
              <w:t>A Real Audio Object or a Virtual Audio Object.</w:t>
            </w:r>
          </w:p>
        </w:tc>
      </w:tr>
      <w:tr w:rsidR="000F0C78" w14:paraId="602D3DC1" w14:textId="77777777" w:rsidTr="00D90B15">
        <w:trPr>
          <w:jc w:val="center"/>
        </w:trPr>
        <w:tc>
          <w:tcPr>
            <w:tcW w:w="0" w:type="auto"/>
          </w:tcPr>
          <w:p w14:paraId="71477FCA" w14:textId="74FB05D5" w:rsidR="000F0C78" w:rsidRDefault="000F0C78" w:rsidP="00D90B15">
            <w:r>
              <w:t>Audio S</w:t>
            </w:r>
            <w:r w:rsidR="007D7089">
              <w:t>pace</w:t>
            </w:r>
          </w:p>
        </w:tc>
        <w:tc>
          <w:tcPr>
            <w:tcW w:w="0" w:type="auto"/>
          </w:tcPr>
          <w:p w14:paraId="5EFE631D" w14:textId="3E1224DF" w:rsidR="000F0C78" w:rsidRDefault="000F0C78" w:rsidP="00D90B15">
            <w:pPr>
              <w:jc w:val="both"/>
            </w:pPr>
            <w:r>
              <w:t>The Audio Objects in a Space.</w:t>
            </w:r>
          </w:p>
        </w:tc>
      </w:tr>
      <w:tr w:rsidR="006D0918" w14:paraId="0247C1EF" w14:textId="77777777" w:rsidTr="00D90B15">
        <w:trPr>
          <w:jc w:val="center"/>
        </w:trPr>
        <w:tc>
          <w:tcPr>
            <w:tcW w:w="0" w:type="auto"/>
          </w:tcPr>
          <w:p w14:paraId="23C812F3" w14:textId="77777777" w:rsidR="00B63593" w:rsidRDefault="00B63593" w:rsidP="00D90B15">
            <w:r>
              <w:t>Audio-Visual Object</w:t>
            </w:r>
          </w:p>
        </w:tc>
        <w:tc>
          <w:tcPr>
            <w:tcW w:w="0" w:type="auto"/>
          </w:tcPr>
          <w:p w14:paraId="4D8BABB9" w14:textId="4E893D9A" w:rsidR="00B63593" w:rsidRDefault="00B63593" w:rsidP="00D90B15">
            <w:pPr>
              <w:jc w:val="both"/>
            </w:pPr>
            <w:r>
              <w:t>A combination of Audio Object</w:t>
            </w:r>
            <w:r w:rsidR="008562DA">
              <w:t>s</w:t>
            </w:r>
            <w:r>
              <w:t xml:space="preserve"> and Visual Object</w:t>
            </w:r>
            <w:r w:rsidR="008562DA">
              <w:t>s</w:t>
            </w:r>
            <w:r>
              <w:t>.</w:t>
            </w:r>
          </w:p>
        </w:tc>
      </w:tr>
      <w:tr w:rsidR="006D0918" w:rsidRPr="002B52CA" w14:paraId="05B5C42D" w14:textId="77777777" w:rsidTr="00D90B15">
        <w:trPr>
          <w:jc w:val="center"/>
        </w:trPr>
        <w:tc>
          <w:tcPr>
            <w:tcW w:w="0" w:type="auto"/>
          </w:tcPr>
          <w:p w14:paraId="3DA45118" w14:textId="03165319" w:rsidR="00B63593" w:rsidRDefault="00B63593" w:rsidP="00D90B15">
            <w:r>
              <w:t xml:space="preserve">Human </w:t>
            </w:r>
            <w:r w:rsidR="00C23102">
              <w:t xml:space="preserve">Visual </w:t>
            </w:r>
            <w:r>
              <w:t>Features</w:t>
            </w:r>
          </w:p>
        </w:tc>
        <w:tc>
          <w:tcPr>
            <w:tcW w:w="0" w:type="auto"/>
          </w:tcPr>
          <w:p w14:paraId="63C7DEA8" w14:textId="79D2B39B" w:rsidR="00B63593" w:rsidRPr="002B52CA" w:rsidRDefault="00B63593" w:rsidP="00D90B15">
            <w:pPr>
              <w:jc w:val="both"/>
            </w:pPr>
            <w:r>
              <w:t>Characteristics describing the visual aspects of a dynamic human, e.g., face, head, arms</w:t>
            </w:r>
            <w:r w:rsidR="00531DF5">
              <w:t>,</w:t>
            </w:r>
            <w:r>
              <w:t xml:space="preserve"> and hands.</w:t>
            </w:r>
          </w:p>
        </w:tc>
      </w:tr>
      <w:tr w:rsidR="006D0918" w14:paraId="534A4304" w14:textId="77777777" w:rsidTr="00D90B15">
        <w:trPr>
          <w:jc w:val="center"/>
        </w:trPr>
        <w:tc>
          <w:tcPr>
            <w:tcW w:w="0" w:type="auto"/>
          </w:tcPr>
          <w:p w14:paraId="2933B077" w14:textId="77777777" w:rsidR="00B63593" w:rsidRDefault="00B63593" w:rsidP="00D90B15">
            <w:r>
              <w:t>Interaction</w:t>
            </w:r>
          </w:p>
        </w:tc>
        <w:tc>
          <w:tcPr>
            <w:tcW w:w="0" w:type="auto"/>
          </w:tcPr>
          <w:p w14:paraId="3F058EF6" w14:textId="7CF67897" w:rsidR="00B63593" w:rsidRDefault="00B63593" w:rsidP="00D90B15">
            <w:pPr>
              <w:jc w:val="both"/>
            </w:pPr>
            <w:r>
              <w:t xml:space="preserve">The ability of </w:t>
            </w:r>
            <w:r w:rsidR="00563716">
              <w:t xml:space="preserve">Real Objects </w:t>
            </w:r>
            <w:r>
              <w:t>and Virtual Objects to influence each other by exchanging data.</w:t>
            </w:r>
          </w:p>
        </w:tc>
      </w:tr>
      <w:tr w:rsidR="006D0918" w14:paraId="38BB3FC9" w14:textId="77777777" w:rsidTr="00D90B15">
        <w:trPr>
          <w:jc w:val="center"/>
        </w:trPr>
        <w:tc>
          <w:tcPr>
            <w:tcW w:w="0" w:type="auto"/>
          </w:tcPr>
          <w:p w14:paraId="62F9CD83" w14:textId="77777777" w:rsidR="00B63593" w:rsidRDefault="00B63593" w:rsidP="00D90B15">
            <w:r>
              <w:t>Metaverse</w:t>
            </w:r>
          </w:p>
        </w:tc>
        <w:tc>
          <w:tcPr>
            <w:tcW w:w="0" w:type="auto"/>
          </w:tcPr>
          <w:p w14:paraId="6F541F47" w14:textId="79E1A070" w:rsidR="006D0918" w:rsidRDefault="00B63593" w:rsidP="00D90B15">
            <w:pPr>
              <w:jc w:val="both"/>
            </w:pPr>
            <w:r w:rsidRPr="002B52CA">
              <w:t xml:space="preserve">A </w:t>
            </w:r>
            <w:r w:rsidR="00804F14">
              <w:t>comput</w:t>
            </w:r>
            <w:r w:rsidR="00A1148D">
              <w:t>ing environment</w:t>
            </w:r>
            <w:r w:rsidR="00804F14">
              <w:t xml:space="preserve"> equipped with sensors and actuators possibly connected to </w:t>
            </w:r>
            <w:r w:rsidR="00564195">
              <w:t>them</w:t>
            </w:r>
            <w:r w:rsidR="00804F14">
              <w:t xml:space="preserve"> via the network</w:t>
            </w:r>
            <w:r w:rsidR="00A1148D">
              <w:t xml:space="preserve"> and able to:</w:t>
            </w:r>
            <w:r w:rsidR="00804F14">
              <w:t xml:space="preserve"> </w:t>
            </w:r>
          </w:p>
          <w:p w14:paraId="00852F28" w14:textId="3588E8B6" w:rsidR="006D0918" w:rsidRDefault="006D0918" w:rsidP="00584AB2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R</w:t>
            </w:r>
            <w:r w:rsidR="00804F14">
              <w:t>eceive and process Virtual Objects from the Real Space</w:t>
            </w:r>
            <w:r w:rsidR="00A1148D">
              <w:t>.</w:t>
            </w:r>
          </w:p>
          <w:p w14:paraId="0817FDF9" w14:textId="6054603D" w:rsidR="006D0918" w:rsidRDefault="006D0918" w:rsidP="00584AB2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G</w:t>
            </w:r>
            <w:r w:rsidR="00804F14">
              <w:t>enerate</w:t>
            </w:r>
            <w:r w:rsidR="00804F14" w:rsidRPr="002B52CA">
              <w:t xml:space="preserve"> </w:t>
            </w:r>
            <w:r w:rsidR="00804F14">
              <w:t xml:space="preserve">Virtual Objects </w:t>
            </w:r>
            <w:r>
              <w:t>that are entirely synthetic or contain elements derived from Virtual Objects received from the Real Space</w:t>
            </w:r>
            <w:r w:rsidR="00A1148D">
              <w:t>.</w:t>
            </w:r>
          </w:p>
          <w:p w14:paraId="61168A0F" w14:textId="65BCA564" w:rsidR="00B63593" w:rsidRDefault="006D0918" w:rsidP="00584AB2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Animate Objects based on internal logic or interaction with the Real Space</w:t>
            </w:r>
            <w:r w:rsidR="00B63593">
              <w:t>.</w:t>
            </w:r>
          </w:p>
        </w:tc>
      </w:tr>
      <w:tr w:rsidR="006D0918" w14:paraId="54080036" w14:textId="77777777" w:rsidTr="00D90B15">
        <w:trPr>
          <w:jc w:val="center"/>
        </w:trPr>
        <w:tc>
          <w:tcPr>
            <w:tcW w:w="0" w:type="auto"/>
          </w:tcPr>
          <w:p w14:paraId="028ACFCD" w14:textId="77777777" w:rsidR="00B63593" w:rsidRDefault="00B63593" w:rsidP="00D90B15">
            <w:r>
              <w:t>Real Audio Object</w:t>
            </w:r>
          </w:p>
        </w:tc>
        <w:tc>
          <w:tcPr>
            <w:tcW w:w="0" w:type="auto"/>
          </w:tcPr>
          <w:p w14:paraId="22528D6B" w14:textId="77777777" w:rsidR="00B63593" w:rsidRDefault="00B63593" w:rsidP="00D90B15">
            <w:pPr>
              <w:jc w:val="both"/>
            </w:pPr>
            <w:r>
              <w:t>A sound field sensed or generated by the Virtual Space in the audible range.</w:t>
            </w:r>
          </w:p>
        </w:tc>
      </w:tr>
      <w:tr w:rsidR="008562DA" w14:paraId="28553120" w14:textId="77777777" w:rsidTr="00D90B15">
        <w:trPr>
          <w:jc w:val="center"/>
        </w:trPr>
        <w:tc>
          <w:tcPr>
            <w:tcW w:w="0" w:type="auto"/>
          </w:tcPr>
          <w:p w14:paraId="531C81D4" w14:textId="61D89C39" w:rsidR="008562DA" w:rsidRDefault="008562DA" w:rsidP="00D90B15">
            <w:r>
              <w:t>Real Human</w:t>
            </w:r>
          </w:p>
        </w:tc>
        <w:tc>
          <w:tcPr>
            <w:tcW w:w="0" w:type="auto"/>
          </w:tcPr>
          <w:p w14:paraId="07AD8F0A" w14:textId="5589F1E9" w:rsidR="008562DA" w:rsidRDefault="008562DA" w:rsidP="00D90B15">
            <w:pPr>
              <w:jc w:val="both"/>
            </w:pPr>
            <w:r>
              <w:t>A Real Visual Object corresponding to a human.</w:t>
            </w:r>
          </w:p>
        </w:tc>
      </w:tr>
      <w:tr w:rsidR="006D0918" w14:paraId="3307F82D" w14:textId="77777777" w:rsidTr="00D90B15">
        <w:trPr>
          <w:jc w:val="center"/>
        </w:trPr>
        <w:tc>
          <w:tcPr>
            <w:tcW w:w="0" w:type="auto"/>
          </w:tcPr>
          <w:p w14:paraId="51FD0D41" w14:textId="77777777" w:rsidR="00B63593" w:rsidRDefault="00B63593" w:rsidP="00D90B15">
            <w:r>
              <w:t>Real Object</w:t>
            </w:r>
          </w:p>
        </w:tc>
        <w:tc>
          <w:tcPr>
            <w:tcW w:w="0" w:type="auto"/>
          </w:tcPr>
          <w:p w14:paraId="73F25731" w14:textId="77777777" w:rsidR="00B63593" w:rsidRDefault="00B63593" w:rsidP="00D90B15">
            <w:pPr>
              <w:jc w:val="both"/>
            </w:pPr>
            <w:r>
              <w:t>A Real Audio Object or a Real Visual Object or an Audio-Visual Real Object</w:t>
            </w:r>
          </w:p>
        </w:tc>
      </w:tr>
      <w:tr w:rsidR="006D0918" w14:paraId="4492609C" w14:textId="77777777" w:rsidTr="00D90B15">
        <w:trPr>
          <w:jc w:val="center"/>
        </w:trPr>
        <w:tc>
          <w:tcPr>
            <w:tcW w:w="0" w:type="auto"/>
          </w:tcPr>
          <w:p w14:paraId="53C8961C" w14:textId="77777777" w:rsidR="00B63593" w:rsidRDefault="00B63593" w:rsidP="00D90B15">
            <w:r>
              <w:t>Real Space</w:t>
            </w:r>
          </w:p>
        </w:tc>
        <w:tc>
          <w:tcPr>
            <w:tcW w:w="0" w:type="auto"/>
          </w:tcPr>
          <w:p w14:paraId="5133A01D" w14:textId="42299183" w:rsidR="00B63593" w:rsidRDefault="00CA6577" w:rsidP="00D90B15">
            <w:pPr>
              <w:jc w:val="both"/>
            </w:pPr>
            <w:r>
              <w:t xml:space="preserve">The set of Real Objects before </w:t>
            </w:r>
            <w:r w:rsidR="00A3143B">
              <w:t>conversion to Virtual Objects.</w:t>
            </w:r>
          </w:p>
        </w:tc>
      </w:tr>
      <w:tr w:rsidR="006D0918" w14:paraId="55275E00" w14:textId="77777777" w:rsidTr="00D90B15">
        <w:trPr>
          <w:jc w:val="center"/>
        </w:trPr>
        <w:tc>
          <w:tcPr>
            <w:tcW w:w="0" w:type="auto"/>
          </w:tcPr>
          <w:p w14:paraId="3E9125FA" w14:textId="77777777" w:rsidR="00B63593" w:rsidRDefault="00B63593" w:rsidP="00D90B15">
            <w:r>
              <w:t>Real Visual Object</w:t>
            </w:r>
          </w:p>
        </w:tc>
        <w:tc>
          <w:tcPr>
            <w:tcW w:w="0" w:type="auto"/>
          </w:tcPr>
          <w:p w14:paraId="616AB179" w14:textId="77777777" w:rsidR="00B63593" w:rsidRDefault="00B63593" w:rsidP="00D90B15">
            <w:pPr>
              <w:jc w:val="both"/>
            </w:pPr>
            <w:r>
              <w:t>An electromagnetic field sensed or generated by the Virtual Space in the visible range.</w:t>
            </w:r>
          </w:p>
        </w:tc>
      </w:tr>
      <w:tr w:rsidR="006D0918" w:rsidRPr="002B52CA" w14:paraId="6651B0F7" w14:textId="77777777" w:rsidTr="00D90B15">
        <w:trPr>
          <w:jc w:val="center"/>
        </w:trPr>
        <w:tc>
          <w:tcPr>
            <w:tcW w:w="0" w:type="auto"/>
          </w:tcPr>
          <w:p w14:paraId="624E072E" w14:textId="77777777" w:rsidR="00B63593" w:rsidRDefault="00B63593" w:rsidP="00D90B15">
            <w:r>
              <w:t>Sensor</w:t>
            </w:r>
          </w:p>
        </w:tc>
        <w:tc>
          <w:tcPr>
            <w:tcW w:w="0" w:type="auto"/>
          </w:tcPr>
          <w:p w14:paraId="6676601A" w14:textId="77777777" w:rsidR="00B63593" w:rsidRPr="002B52CA" w:rsidRDefault="00B63593" w:rsidP="00D90B15">
            <w:pPr>
              <w:jc w:val="both"/>
            </w:pPr>
            <w:r>
              <w:t>A device capable to convert information generated from the Physical World into digital data, e.g., converting audio and visual information into a stream of digital data, converting pressure on a mouse button, etc.</w:t>
            </w:r>
          </w:p>
        </w:tc>
      </w:tr>
      <w:tr w:rsidR="00185869" w:rsidRPr="002B52CA" w14:paraId="0591EF78" w14:textId="77777777" w:rsidTr="00D90B15">
        <w:trPr>
          <w:jc w:val="center"/>
        </w:trPr>
        <w:tc>
          <w:tcPr>
            <w:tcW w:w="0" w:type="auto"/>
          </w:tcPr>
          <w:p w14:paraId="45BBA044" w14:textId="3B203D10" w:rsidR="00185869" w:rsidRDefault="00185869" w:rsidP="00D90B15">
            <w:r>
              <w:t>Space</w:t>
            </w:r>
          </w:p>
        </w:tc>
        <w:tc>
          <w:tcPr>
            <w:tcW w:w="0" w:type="auto"/>
          </w:tcPr>
          <w:p w14:paraId="4A0038DA" w14:textId="0B0231D0" w:rsidR="00185869" w:rsidRDefault="00ED4EB9" w:rsidP="00D90B15">
            <w:pPr>
              <w:jc w:val="both"/>
            </w:pPr>
            <w:r>
              <w:t>A</w:t>
            </w:r>
            <w:r w:rsidR="00176120">
              <w:t xml:space="preserve"> Real or Virtual Space.</w:t>
            </w:r>
          </w:p>
        </w:tc>
      </w:tr>
      <w:tr w:rsidR="006D0918" w14:paraId="59BB4FE1" w14:textId="77777777" w:rsidTr="00D90B15">
        <w:trPr>
          <w:jc w:val="center"/>
        </w:trPr>
        <w:tc>
          <w:tcPr>
            <w:tcW w:w="0" w:type="auto"/>
          </w:tcPr>
          <w:p w14:paraId="66FEE6AB" w14:textId="77777777" w:rsidR="00B63593" w:rsidRDefault="00B63593" w:rsidP="00D90B15">
            <w:r>
              <w:t>Speech Features</w:t>
            </w:r>
          </w:p>
        </w:tc>
        <w:tc>
          <w:tcPr>
            <w:tcW w:w="0" w:type="auto"/>
          </w:tcPr>
          <w:p w14:paraId="5BE42063" w14:textId="5FF9B171" w:rsidR="00B63593" w:rsidRDefault="002E1A1C" w:rsidP="00D90B15">
            <w:pPr>
              <w:jc w:val="both"/>
            </w:pPr>
            <w:r>
              <w:t xml:space="preserve">The </w:t>
            </w:r>
            <w:r w:rsidR="00B63593">
              <w:t xml:space="preserve">information embedded in </w:t>
            </w:r>
            <w:r>
              <w:t>a S</w:t>
            </w:r>
            <w:r w:rsidR="00B63593">
              <w:t>peech</w:t>
            </w:r>
            <w:r>
              <w:t xml:space="preserve"> Object</w:t>
            </w:r>
            <w:r w:rsidR="00B63593">
              <w:t>, such as: text, emotion, colour.</w:t>
            </w:r>
          </w:p>
        </w:tc>
      </w:tr>
      <w:tr w:rsidR="006D0918" w14:paraId="5F450AD4" w14:textId="77777777" w:rsidTr="00D90B15">
        <w:trPr>
          <w:jc w:val="center"/>
        </w:trPr>
        <w:tc>
          <w:tcPr>
            <w:tcW w:w="0" w:type="auto"/>
          </w:tcPr>
          <w:p w14:paraId="01F44362" w14:textId="77777777" w:rsidR="00B63593" w:rsidRDefault="00B63593" w:rsidP="00D90B15">
            <w:r>
              <w:t>Speech Object</w:t>
            </w:r>
          </w:p>
        </w:tc>
        <w:tc>
          <w:tcPr>
            <w:tcW w:w="0" w:type="auto"/>
          </w:tcPr>
          <w:p w14:paraId="12C9B582" w14:textId="77777777" w:rsidR="00B63593" w:rsidRDefault="00B63593" w:rsidP="00D90B15">
            <w:pPr>
              <w:jc w:val="both"/>
            </w:pPr>
            <w:r>
              <w:t>An Audio Object generated by a speaking human or containing one or more Audio Objects generated by speaking human(s).</w:t>
            </w:r>
          </w:p>
        </w:tc>
      </w:tr>
      <w:tr w:rsidR="006D0918" w14:paraId="7780F019" w14:textId="77777777" w:rsidTr="00D90B15">
        <w:trPr>
          <w:jc w:val="center"/>
        </w:trPr>
        <w:tc>
          <w:tcPr>
            <w:tcW w:w="0" w:type="auto"/>
          </w:tcPr>
          <w:p w14:paraId="76BD463F" w14:textId="77777777" w:rsidR="00B63593" w:rsidRDefault="00B63593" w:rsidP="00D90B15">
            <w:r>
              <w:t>Virtual Audio Object</w:t>
            </w:r>
          </w:p>
        </w:tc>
        <w:tc>
          <w:tcPr>
            <w:tcW w:w="0" w:type="auto"/>
          </w:tcPr>
          <w:p w14:paraId="563CD9EB" w14:textId="77777777" w:rsidR="00B63593" w:rsidRDefault="00B63593" w:rsidP="00D90B15">
            <w:pPr>
              <w:jc w:val="both"/>
            </w:pPr>
            <w:r>
              <w:t>A digital representation of a Real Audio Object or a synthetically generated data structure that can be perceived at presentation time as capable to generate or reflect sound or a combination of both.</w:t>
            </w:r>
          </w:p>
        </w:tc>
      </w:tr>
      <w:tr w:rsidR="00C427CC" w14:paraId="02B70A5D" w14:textId="77777777" w:rsidTr="00B44BEE">
        <w:trPr>
          <w:jc w:val="center"/>
        </w:trPr>
        <w:tc>
          <w:tcPr>
            <w:tcW w:w="0" w:type="auto"/>
          </w:tcPr>
          <w:p w14:paraId="6C710CB7" w14:textId="77777777" w:rsidR="00C427CC" w:rsidRDefault="00C427CC" w:rsidP="00B44BEE">
            <w:r>
              <w:t>Virtual Human Objects</w:t>
            </w:r>
          </w:p>
        </w:tc>
        <w:tc>
          <w:tcPr>
            <w:tcW w:w="0" w:type="auto"/>
          </w:tcPr>
          <w:p w14:paraId="4801A8D7" w14:textId="77777777" w:rsidR="00C427CC" w:rsidRDefault="00C427CC" w:rsidP="00B44BEE">
            <w:pPr>
              <w:jc w:val="both"/>
            </w:pPr>
            <w:r>
              <w:t>Also called Avatars, are</w:t>
            </w:r>
            <w:r w:rsidRPr="0092791C">
              <w:t xml:space="preserve"> Virtual Object </w:t>
            </w:r>
            <w:r>
              <w:t>that can be perceived at presentation time as either having a human-like appearance or having the ability to generate sound or both.</w:t>
            </w:r>
          </w:p>
        </w:tc>
      </w:tr>
      <w:tr w:rsidR="006D0918" w14:paraId="596D0529" w14:textId="77777777" w:rsidTr="00D90B15">
        <w:trPr>
          <w:jc w:val="center"/>
        </w:trPr>
        <w:tc>
          <w:tcPr>
            <w:tcW w:w="0" w:type="auto"/>
          </w:tcPr>
          <w:p w14:paraId="2887E638" w14:textId="77777777" w:rsidR="00B63593" w:rsidRDefault="00B63593" w:rsidP="00D90B15">
            <w:r>
              <w:t>Virtual Object</w:t>
            </w:r>
          </w:p>
        </w:tc>
        <w:tc>
          <w:tcPr>
            <w:tcW w:w="0" w:type="auto"/>
          </w:tcPr>
          <w:p w14:paraId="0097C4FE" w14:textId="77777777" w:rsidR="00B63593" w:rsidRDefault="00B63593" w:rsidP="00D90B15">
            <w:pPr>
              <w:jc w:val="both"/>
            </w:pPr>
            <w:r>
              <w:t>A Virtual Audio Object or a Virtual Visual Object or a Virtual Audio-Visual Object.</w:t>
            </w:r>
          </w:p>
        </w:tc>
      </w:tr>
      <w:tr w:rsidR="006D0918" w14:paraId="3A2FF2DC" w14:textId="77777777" w:rsidTr="00D90B15">
        <w:trPr>
          <w:jc w:val="center"/>
        </w:trPr>
        <w:tc>
          <w:tcPr>
            <w:tcW w:w="0" w:type="auto"/>
          </w:tcPr>
          <w:p w14:paraId="466BDB46" w14:textId="77777777" w:rsidR="00B63593" w:rsidRDefault="00B63593" w:rsidP="00D90B15">
            <w:r>
              <w:t>Virtual Space</w:t>
            </w:r>
          </w:p>
        </w:tc>
        <w:tc>
          <w:tcPr>
            <w:tcW w:w="0" w:type="auto"/>
          </w:tcPr>
          <w:p w14:paraId="32C7E885" w14:textId="41C8F11E" w:rsidR="00B63593" w:rsidRDefault="0040627B" w:rsidP="00D90B15">
            <w:pPr>
              <w:jc w:val="both"/>
            </w:pPr>
            <w:r>
              <w:t xml:space="preserve">The set of </w:t>
            </w:r>
            <w:r w:rsidR="00AD4F95">
              <w:t xml:space="preserve">Virtual </w:t>
            </w:r>
            <w:r>
              <w:t xml:space="preserve">Objects </w:t>
            </w:r>
            <w:r w:rsidR="00AD4F95">
              <w:t xml:space="preserve">and Interactions </w:t>
            </w:r>
            <w:r>
              <w:t>handled by the Metaverse</w:t>
            </w:r>
          </w:p>
        </w:tc>
      </w:tr>
      <w:tr w:rsidR="006D0918" w14:paraId="2D264D1A" w14:textId="77777777" w:rsidTr="00D90B15">
        <w:trPr>
          <w:jc w:val="center"/>
        </w:trPr>
        <w:tc>
          <w:tcPr>
            <w:tcW w:w="0" w:type="auto"/>
          </w:tcPr>
          <w:p w14:paraId="5C84B2C5" w14:textId="77777777" w:rsidR="00B63593" w:rsidRDefault="00B63593" w:rsidP="00D90B15">
            <w:r>
              <w:t>Virtual Visual Object</w:t>
            </w:r>
          </w:p>
        </w:tc>
        <w:tc>
          <w:tcPr>
            <w:tcW w:w="0" w:type="auto"/>
          </w:tcPr>
          <w:p w14:paraId="69CB0907" w14:textId="77777777" w:rsidR="00B63593" w:rsidRDefault="00B63593" w:rsidP="00D90B15">
            <w:pPr>
              <w:jc w:val="both"/>
            </w:pPr>
            <w:r>
              <w:t>A digital representation of a Real Visual Object or a synthetically generated data structure that can be perceived at presentation time as being visible and possibly being felt as solid or a combination of both.</w:t>
            </w:r>
          </w:p>
        </w:tc>
      </w:tr>
      <w:tr w:rsidR="006D0918" w14:paraId="2FBB9FC3" w14:textId="77777777" w:rsidTr="00D90B15">
        <w:trPr>
          <w:jc w:val="center"/>
        </w:trPr>
        <w:tc>
          <w:tcPr>
            <w:tcW w:w="0" w:type="auto"/>
          </w:tcPr>
          <w:p w14:paraId="3168A614" w14:textId="77777777" w:rsidR="00B63593" w:rsidRDefault="00B63593" w:rsidP="00D90B15">
            <w:r>
              <w:t>Visual Features</w:t>
            </w:r>
          </w:p>
        </w:tc>
        <w:tc>
          <w:tcPr>
            <w:tcW w:w="0" w:type="auto"/>
          </w:tcPr>
          <w:p w14:paraId="16B8199F" w14:textId="77777777" w:rsidR="00B63593" w:rsidRDefault="00B63593" w:rsidP="00D90B15">
            <w:pPr>
              <w:jc w:val="both"/>
            </w:pPr>
            <w:r>
              <w:t>Elements embedded in a Visual Object enabling it to be identified as an object of a specific type.</w:t>
            </w:r>
          </w:p>
        </w:tc>
      </w:tr>
      <w:tr w:rsidR="006D0918" w14:paraId="1430AA53" w14:textId="77777777" w:rsidTr="00D90B15">
        <w:tblPrEx>
          <w:jc w:val="left"/>
        </w:tblPrEx>
        <w:tc>
          <w:tcPr>
            <w:tcW w:w="0" w:type="auto"/>
          </w:tcPr>
          <w:p w14:paraId="4BECBBC1" w14:textId="77777777" w:rsidR="00B63593" w:rsidRDefault="00B63593" w:rsidP="00D90B15">
            <w:r>
              <w:t>Visual Object</w:t>
            </w:r>
          </w:p>
        </w:tc>
        <w:tc>
          <w:tcPr>
            <w:tcW w:w="0" w:type="auto"/>
          </w:tcPr>
          <w:p w14:paraId="53EBB2A1" w14:textId="77777777" w:rsidR="00B63593" w:rsidRDefault="00B63593" w:rsidP="00D90B15">
            <w:pPr>
              <w:jc w:val="both"/>
            </w:pPr>
            <w:r>
              <w:t>A Real Visual Object or its corresponding Virtual Visual Object.</w:t>
            </w:r>
          </w:p>
        </w:tc>
      </w:tr>
      <w:tr w:rsidR="000F0C78" w14:paraId="2EA2F7A3" w14:textId="77777777" w:rsidTr="000F0C78">
        <w:tblPrEx>
          <w:jc w:val="left"/>
        </w:tblPrEx>
        <w:tc>
          <w:tcPr>
            <w:tcW w:w="0" w:type="auto"/>
          </w:tcPr>
          <w:p w14:paraId="7493914A" w14:textId="0BB11661" w:rsidR="000F0C78" w:rsidRDefault="000F0C78" w:rsidP="00D90B15">
            <w:r>
              <w:t>Visual S</w:t>
            </w:r>
            <w:r w:rsidR="007D7089">
              <w:t>pace</w:t>
            </w:r>
          </w:p>
        </w:tc>
        <w:tc>
          <w:tcPr>
            <w:tcW w:w="0" w:type="auto"/>
          </w:tcPr>
          <w:p w14:paraId="5C39C0B6" w14:textId="4433CA9B" w:rsidR="000F0C78" w:rsidRDefault="000F0C78" w:rsidP="00D90B15">
            <w:pPr>
              <w:jc w:val="both"/>
            </w:pPr>
            <w:r>
              <w:t>The Visual Objects in a Space.</w:t>
            </w:r>
          </w:p>
        </w:tc>
      </w:tr>
    </w:tbl>
    <w:p w14:paraId="05480F8C" w14:textId="77777777" w:rsidR="00E767EA" w:rsidRDefault="00E767EA" w:rsidP="00E767EA">
      <w:pPr>
        <w:jc w:val="both"/>
      </w:pPr>
    </w:p>
    <w:p w14:paraId="7DFACE38" w14:textId="515A0393" w:rsidR="000D4C9B" w:rsidRDefault="000D4C9B" w:rsidP="000D4C9B">
      <w:pPr>
        <w:pStyle w:val="Heading1"/>
      </w:pPr>
      <w:r>
        <w:lastRenderedPageBreak/>
        <w:t>MPAI standards and projects</w:t>
      </w:r>
      <w:r w:rsidRPr="002B3E5A">
        <w:t xml:space="preserve"> </w:t>
      </w:r>
      <w:r>
        <w:t>relevant to the Metaverse</w:t>
      </w:r>
    </w:p>
    <w:p w14:paraId="19C6383A" w14:textId="5C38ED32" w:rsidR="000D4C9B" w:rsidRDefault="006338A0" w:rsidP="000D4C9B">
      <w:pPr>
        <w:jc w:val="both"/>
      </w:pPr>
      <w:r>
        <w:t xml:space="preserve">The following MPAI use cases </w:t>
      </w:r>
      <w:r w:rsidR="00A865D7">
        <w:t>illustrates the intended use of the MPAI Metaverse Project</w:t>
      </w:r>
      <w:r w:rsidR="000D4C9B">
        <w:t>:</w:t>
      </w:r>
    </w:p>
    <w:p w14:paraId="31622032" w14:textId="0A476704" w:rsidR="00961671" w:rsidRDefault="000D4C9B" w:rsidP="00786D56">
      <w:pPr>
        <w:pStyle w:val="Heading2"/>
        <w:jc w:val="both"/>
      </w:pPr>
      <w:r w:rsidRPr="001B3602">
        <w:t>CAE-EES</w:t>
      </w:r>
      <w:r>
        <w:t xml:space="preserve"> </w:t>
      </w:r>
      <w:r w:rsidR="00DC2109">
        <w:rPr>
          <w:lang w:val="en-GB"/>
        </w:rPr>
        <w:t>– Emotion Enhanced Speech</w:t>
      </w:r>
    </w:p>
    <w:p w14:paraId="6467C28A" w14:textId="0C4D58BA" w:rsidR="000D4C9B" w:rsidRDefault="00EE1994" w:rsidP="00786D56">
      <w:pPr>
        <w:jc w:val="both"/>
      </w:pPr>
      <w:r>
        <w:t xml:space="preserve">A Speech Object </w:t>
      </w:r>
      <w:r w:rsidR="00166D56">
        <w:t xml:space="preserve">has no particular emotion embedded. </w:t>
      </w:r>
      <w:r w:rsidR="00216537">
        <w:t xml:space="preserve">It can be changed by </w:t>
      </w:r>
      <w:r w:rsidR="00246AE1">
        <w:t xml:space="preserve">embedding in it an emotion </w:t>
      </w:r>
      <w:r w:rsidR="00CC7333">
        <w:t>selected from a list of standard emotions</w:t>
      </w:r>
      <w:r w:rsidR="00B213AF">
        <w:t xml:space="preserve"> or by </w:t>
      </w:r>
      <w:r w:rsidR="00AF24D5">
        <w:t>imitating the emotion embedded in a model Speech Object.</w:t>
      </w:r>
    </w:p>
    <w:p w14:paraId="5D7A2835" w14:textId="48AE9283" w:rsidR="007A7099" w:rsidRDefault="007A7099" w:rsidP="00786D56">
      <w:pPr>
        <w:pStyle w:val="Heading2"/>
        <w:jc w:val="both"/>
        <w:rPr>
          <w:lang w:val="en-GB"/>
        </w:rPr>
      </w:pPr>
      <w:r>
        <w:rPr>
          <w:lang w:val="en-GB"/>
        </w:rPr>
        <w:t xml:space="preserve">CAE-AOG </w:t>
      </w:r>
      <w:r w:rsidR="00DE2EB2">
        <w:rPr>
          <w:lang w:val="en-GB"/>
        </w:rPr>
        <w:t>–</w:t>
      </w:r>
      <w:r>
        <w:rPr>
          <w:lang w:val="en-GB"/>
        </w:rPr>
        <w:t xml:space="preserve"> </w:t>
      </w:r>
      <w:r w:rsidR="00DE2EB2">
        <w:rPr>
          <w:lang w:val="en-GB"/>
        </w:rPr>
        <w:t xml:space="preserve">Audio </w:t>
      </w:r>
      <w:r w:rsidR="00A92410">
        <w:rPr>
          <w:lang w:val="en-GB"/>
        </w:rPr>
        <w:t>O</w:t>
      </w:r>
      <w:r w:rsidR="00DE2EB2">
        <w:rPr>
          <w:lang w:val="en-GB"/>
        </w:rPr>
        <w:t xml:space="preserve">n </w:t>
      </w:r>
      <w:r w:rsidR="00A92410">
        <w:rPr>
          <w:lang w:val="en-GB"/>
        </w:rPr>
        <w:t>the Go</w:t>
      </w:r>
    </w:p>
    <w:p w14:paraId="000F1ECD" w14:textId="4E26411C" w:rsidR="00A92410" w:rsidRPr="00A92410" w:rsidRDefault="00A92410" w:rsidP="00786D56">
      <w:pPr>
        <w:jc w:val="both"/>
      </w:pPr>
      <w:r>
        <w:t xml:space="preserve">An Audio Object is </w:t>
      </w:r>
      <w:r w:rsidR="004603A9">
        <w:t>separated in</w:t>
      </w:r>
      <w:r w:rsidR="00604CB8">
        <w:t>to</w:t>
      </w:r>
      <w:r w:rsidR="004603A9">
        <w:t xml:space="preserve"> its component Audio Object</w:t>
      </w:r>
      <w:r w:rsidR="00185CEB">
        <w:t>s</w:t>
      </w:r>
      <w:r w:rsidR="00895160">
        <w:t xml:space="preserve">, </w:t>
      </w:r>
      <w:r w:rsidR="00604CB8">
        <w:t xml:space="preserve">which are </w:t>
      </w:r>
      <w:r w:rsidR="00895160">
        <w:t>classified and made independently available.</w:t>
      </w:r>
    </w:p>
    <w:p w14:paraId="0C7163F4" w14:textId="5FEE8BE8" w:rsidR="00961671" w:rsidRDefault="000D4C9B" w:rsidP="00AF24D5">
      <w:pPr>
        <w:pStyle w:val="Heading2"/>
      </w:pPr>
      <w:r w:rsidRPr="00AF24D5">
        <w:t>MMC-UST</w:t>
      </w:r>
      <w:r>
        <w:t xml:space="preserve"> </w:t>
      </w:r>
      <w:r w:rsidR="005C52E9">
        <w:rPr>
          <w:lang w:val="en-GB"/>
        </w:rPr>
        <w:t xml:space="preserve">– </w:t>
      </w:r>
      <w:r w:rsidR="00A3648A">
        <w:rPr>
          <w:lang w:val="en-GB"/>
        </w:rPr>
        <w:t>Unidirectional Speech Translations</w:t>
      </w:r>
    </w:p>
    <w:p w14:paraId="7B9F0E2F" w14:textId="461C33F3" w:rsidR="000D4C9B" w:rsidRDefault="00E518CA" w:rsidP="004C3612">
      <w:pPr>
        <w:jc w:val="both"/>
      </w:pPr>
      <w:r>
        <w:t xml:space="preserve">A Speech Object composed </w:t>
      </w:r>
      <w:r w:rsidR="00BA13EE">
        <w:t xml:space="preserve">of speech </w:t>
      </w:r>
      <w:r w:rsidR="00426F42">
        <w:t xml:space="preserve">in a given language </w:t>
      </w:r>
      <w:r w:rsidR="00BA13EE">
        <w:t>with any emotion or colour</w:t>
      </w:r>
      <w:r w:rsidR="00426F42">
        <w:t xml:space="preserve"> </w:t>
      </w:r>
      <w:r w:rsidR="00421B9E">
        <w:t xml:space="preserve">is </w:t>
      </w:r>
      <w:r w:rsidR="00CE74A5">
        <w:t xml:space="preserve">automatically </w:t>
      </w:r>
      <w:r w:rsidR="00421B9E">
        <w:t xml:space="preserve">translated </w:t>
      </w:r>
      <w:r w:rsidR="00CE74A5">
        <w:t xml:space="preserve">into another language </w:t>
      </w:r>
      <w:r w:rsidR="009E65B1">
        <w:t>preserving the original emotion or colour</w:t>
      </w:r>
      <w:r w:rsidR="000D4C9B">
        <w:t>.</w:t>
      </w:r>
      <w:r w:rsidR="00A3648A">
        <w:t xml:space="preserve"> Bidirectional and One-to-Many Speech Translation</w:t>
      </w:r>
      <w:r w:rsidR="005C52E9">
        <w:t xml:space="preserve"> are variations of the same topic.</w:t>
      </w:r>
    </w:p>
    <w:p w14:paraId="273A9C65" w14:textId="4F8F0609" w:rsidR="00961671" w:rsidRDefault="000D4C9B" w:rsidP="00A3648A">
      <w:pPr>
        <w:pStyle w:val="Heading2"/>
      </w:pPr>
      <w:r w:rsidRPr="00A3648A">
        <w:t>CAE-EAE</w:t>
      </w:r>
      <w:r>
        <w:t xml:space="preserve"> </w:t>
      </w:r>
      <w:r w:rsidR="00E311EF">
        <w:rPr>
          <w:lang w:val="en-GB"/>
        </w:rPr>
        <w:t>– Enhanced Audioconference Experience</w:t>
      </w:r>
    </w:p>
    <w:p w14:paraId="1FF00A0D" w14:textId="14041A27" w:rsidR="000D4C9B" w:rsidRDefault="00355DF5" w:rsidP="004C3612">
      <w:pPr>
        <w:jc w:val="both"/>
      </w:pPr>
      <w:r>
        <w:t xml:space="preserve">The </w:t>
      </w:r>
      <w:r w:rsidR="00EB0E80">
        <w:t xml:space="preserve">Audio Object </w:t>
      </w:r>
      <w:r>
        <w:t>of a</w:t>
      </w:r>
      <w:r w:rsidR="00D95B86">
        <w:t>n</w:t>
      </w:r>
      <w:r>
        <w:t xml:space="preserve"> audio/videoconference room </w:t>
      </w:r>
      <w:r w:rsidR="00D95B86">
        <w:t xml:space="preserve">captured by a </w:t>
      </w:r>
      <w:r w:rsidR="00C1316D">
        <w:t xml:space="preserve">microphone </w:t>
      </w:r>
      <w:r w:rsidR="00E73C1F">
        <w:t>array</w:t>
      </w:r>
      <w:r w:rsidR="00C1316D">
        <w:t xml:space="preserve"> is processed </w:t>
      </w:r>
      <w:r w:rsidR="000D4C9B">
        <w:t xml:space="preserve">to </w:t>
      </w:r>
      <w:r w:rsidR="00C9192C">
        <w:t xml:space="preserve">separate its Speech Objects from </w:t>
      </w:r>
      <w:r w:rsidR="00043F26">
        <w:t>the other Audio Objects</w:t>
      </w:r>
      <w:r w:rsidR="00860803">
        <w:t>, separate the individual Speech Objects</w:t>
      </w:r>
      <w:r w:rsidR="00F40AF6">
        <w:t xml:space="preserve"> and create a description of the </w:t>
      </w:r>
      <w:r w:rsidR="008F0D71">
        <w:t>Audio Space</w:t>
      </w:r>
      <w:r w:rsidR="000D4C9B" w:rsidRPr="007422BF">
        <w:t>.</w:t>
      </w:r>
      <w:r w:rsidR="005108C3">
        <w:t xml:space="preserve"> The </w:t>
      </w:r>
      <w:r w:rsidR="004D6C1F">
        <w:t xml:space="preserve">processing </w:t>
      </w:r>
      <w:r w:rsidR="0083542A">
        <w:t xml:space="preserve">yields an Audio Object </w:t>
      </w:r>
      <w:r w:rsidR="00DE120B">
        <w:t xml:space="preserve">containing </w:t>
      </w:r>
      <w:r w:rsidR="00764B36">
        <w:t xml:space="preserve">the Audio Space </w:t>
      </w:r>
      <w:r w:rsidR="008A240F">
        <w:t>d</w:t>
      </w:r>
      <w:r w:rsidR="00764B36">
        <w:t>escription and the separated Speech Objects</w:t>
      </w:r>
      <w:r w:rsidR="008A240F">
        <w:t xml:space="preserve"> for transmission to a Metaverse</w:t>
      </w:r>
      <w:r w:rsidR="001E72AB">
        <w:t xml:space="preserve"> (conference server)</w:t>
      </w:r>
      <w:r w:rsidR="00764B36">
        <w:t>.</w:t>
      </w:r>
    </w:p>
    <w:p w14:paraId="1096CA15" w14:textId="1E535E24" w:rsidR="00961671" w:rsidRDefault="000D4C9B" w:rsidP="007C643D">
      <w:pPr>
        <w:pStyle w:val="Heading2"/>
      </w:pPr>
      <w:r w:rsidRPr="007C643D">
        <w:t>MMC-CWE</w:t>
      </w:r>
      <w:r>
        <w:t xml:space="preserve"> </w:t>
      </w:r>
      <w:r w:rsidR="0008505A">
        <w:rPr>
          <w:lang w:val="en-GB"/>
        </w:rPr>
        <w:t xml:space="preserve">– Conversation </w:t>
      </w:r>
      <w:r w:rsidR="003A4DF6">
        <w:rPr>
          <w:lang w:val="en-GB"/>
        </w:rPr>
        <w:t>with Emotion</w:t>
      </w:r>
    </w:p>
    <w:p w14:paraId="56BE5AA1" w14:textId="337EEEB8" w:rsidR="000D4C9B" w:rsidRDefault="007E2D62" w:rsidP="004C3612">
      <w:pPr>
        <w:jc w:val="both"/>
      </w:pPr>
      <w:r>
        <w:t xml:space="preserve">A </w:t>
      </w:r>
      <w:r w:rsidR="007C643D">
        <w:t xml:space="preserve">Text, </w:t>
      </w:r>
      <w:r>
        <w:t xml:space="preserve">a </w:t>
      </w:r>
      <w:r w:rsidR="00C218E3">
        <w:t xml:space="preserve">Speech Object and </w:t>
      </w:r>
      <w:r>
        <w:t>a</w:t>
      </w:r>
      <w:r w:rsidR="0033599A">
        <w:t xml:space="preserve"> </w:t>
      </w:r>
      <w:r w:rsidR="00C218E3">
        <w:t xml:space="preserve">Visual Object </w:t>
      </w:r>
      <w:r w:rsidR="0033599A">
        <w:t xml:space="preserve">of the </w:t>
      </w:r>
      <w:r w:rsidR="00531773">
        <w:t>face of the speaker</w:t>
      </w:r>
      <w:r w:rsidR="0033599A">
        <w:t xml:space="preserve"> (text and speech are alternative) </w:t>
      </w:r>
      <w:r w:rsidR="005A729A">
        <w:t xml:space="preserve">are processed </w:t>
      </w:r>
      <w:r w:rsidR="003A4DF6">
        <w:t xml:space="preserve">to </w:t>
      </w:r>
      <w:r w:rsidR="00CE3778">
        <w:t xml:space="preserve">extract </w:t>
      </w:r>
      <w:r w:rsidR="00EE5CA2">
        <w:t xml:space="preserve">text, emotion and meaning embedded </w:t>
      </w:r>
      <w:r w:rsidR="0033599A">
        <w:t>in t</w:t>
      </w:r>
      <w:r w:rsidR="00F5192B">
        <w:t xml:space="preserve">hem. The Metaverse </w:t>
      </w:r>
      <w:r w:rsidR="00F97FAF">
        <w:t>processes the 3 inputs and produces text</w:t>
      </w:r>
      <w:r w:rsidR="00DB43ED">
        <w:t xml:space="preserve"> and</w:t>
      </w:r>
      <w:r w:rsidR="003804A9">
        <w:t xml:space="preserve"> </w:t>
      </w:r>
      <w:r w:rsidR="00DB43ED">
        <w:t xml:space="preserve">text with emotion </w:t>
      </w:r>
      <w:r w:rsidR="00EB3834">
        <w:t xml:space="preserve">which are appropriate responses to the 3 inputs. </w:t>
      </w:r>
      <w:r w:rsidR="000D16AF">
        <w:t xml:space="preserve">Further, the Metaverse </w:t>
      </w:r>
      <w:r w:rsidR="00C90EE1">
        <w:t>converts text with emotion to a Speech Object</w:t>
      </w:r>
      <w:r w:rsidR="005C1C6B">
        <w:t xml:space="preserve">, and uses the latter Speech Object and the </w:t>
      </w:r>
      <w:r w:rsidR="00E8767F">
        <w:t>output emotion to animate the lips of a</w:t>
      </w:r>
      <w:r w:rsidR="008B475A">
        <w:t>n Avatar.</w:t>
      </w:r>
    </w:p>
    <w:p w14:paraId="2798DB1E" w14:textId="2E1AD24F" w:rsidR="00AA4744" w:rsidRDefault="00AA4744" w:rsidP="004C3612">
      <w:pPr>
        <w:jc w:val="both"/>
      </w:pPr>
    </w:p>
    <w:p w14:paraId="5602F451" w14:textId="63193D38" w:rsidR="00AA4744" w:rsidRDefault="00AA4744" w:rsidP="004C3612">
      <w:pPr>
        <w:jc w:val="both"/>
      </w:pPr>
      <w:r>
        <w:object w:dxaOrig="12770" w:dyaOrig="5350" w14:anchorId="560636F6">
          <v:shape id="_x0000_i1027" type="#_x0000_t75" style="width:467.3pt;height:195.7pt" o:ole="">
            <v:imagedata r:id="rId10" o:title=""/>
          </v:shape>
          <o:OLEObject Type="Embed" ProgID="Paint.Picture" ShapeID="_x0000_i1027" DrawAspect="Content" ObjectID="_1703356223" r:id="rId11"/>
        </w:object>
      </w:r>
    </w:p>
    <w:p w14:paraId="5C246EBC" w14:textId="687FA138" w:rsidR="00961671" w:rsidRDefault="000D4C9B" w:rsidP="008B475A">
      <w:pPr>
        <w:pStyle w:val="Heading2"/>
      </w:pPr>
      <w:r w:rsidRPr="008B475A">
        <w:t>MMC-MQA</w:t>
      </w:r>
      <w:r w:rsidRPr="009439A3">
        <w:t xml:space="preserve"> </w:t>
      </w:r>
      <w:r w:rsidR="0012703E">
        <w:rPr>
          <w:lang w:val="en-GB"/>
        </w:rPr>
        <w:t>– Multimodal Question Answering</w:t>
      </w:r>
    </w:p>
    <w:p w14:paraId="5FA7BE62" w14:textId="4199BB0E" w:rsidR="000D4C9B" w:rsidRDefault="00543B91" w:rsidP="004C3612">
      <w:pPr>
        <w:jc w:val="both"/>
      </w:pPr>
      <w:r>
        <w:t xml:space="preserve">A Text, a Speech Object and a Visual Object of the </w:t>
      </w:r>
      <w:r w:rsidR="006D211D">
        <w:t xml:space="preserve">speaker holding an object </w:t>
      </w:r>
      <w:r>
        <w:t xml:space="preserve">(text and speech are alternative) are processed to </w:t>
      </w:r>
      <w:r w:rsidR="00CE3778">
        <w:t>extract</w:t>
      </w:r>
      <w:r w:rsidR="001868E9">
        <w:t xml:space="preserve"> </w:t>
      </w:r>
      <w:r>
        <w:t xml:space="preserve">text, meaning </w:t>
      </w:r>
      <w:r w:rsidR="00281AAE">
        <w:t xml:space="preserve">and intention </w:t>
      </w:r>
      <w:r>
        <w:t>embedded in them</w:t>
      </w:r>
      <w:r w:rsidR="00026175">
        <w:t xml:space="preserve">. The Metaverse </w:t>
      </w:r>
      <w:r w:rsidR="00026175">
        <w:lastRenderedPageBreak/>
        <w:t xml:space="preserve">processes the 3 inputs and produces </w:t>
      </w:r>
      <w:r w:rsidR="00EE2FFC">
        <w:t xml:space="preserve">a </w:t>
      </w:r>
      <w:r w:rsidR="009C4345">
        <w:t>T</w:t>
      </w:r>
      <w:r w:rsidR="00026175">
        <w:t xml:space="preserve">ext </w:t>
      </w:r>
      <w:r w:rsidR="00EE2FFC">
        <w:t>or a</w:t>
      </w:r>
      <w:r w:rsidR="00026175">
        <w:t xml:space="preserve"> </w:t>
      </w:r>
      <w:r w:rsidR="00BC642B">
        <w:t>S</w:t>
      </w:r>
      <w:r w:rsidR="00C81DA8">
        <w:t xml:space="preserve">peech </w:t>
      </w:r>
      <w:r w:rsidR="00BC642B">
        <w:t>Object</w:t>
      </w:r>
      <w:r w:rsidR="00C81DA8">
        <w:t xml:space="preserve"> </w:t>
      </w:r>
      <w:r w:rsidR="00026175">
        <w:t>which are appropriate responses to the 3 inputs.</w:t>
      </w:r>
    </w:p>
    <w:p w14:paraId="413FA505" w14:textId="16EFA489" w:rsidR="000D4C9B" w:rsidRDefault="007119AE" w:rsidP="000F3426">
      <w:pPr>
        <w:pStyle w:val="Heading2"/>
      </w:pPr>
      <w:r>
        <w:rPr>
          <w:lang w:val="en-GB"/>
        </w:rPr>
        <w:t xml:space="preserve">MMC-CAS – </w:t>
      </w:r>
      <w:r w:rsidR="000D4C9B" w:rsidRPr="000F3426">
        <w:t>Conversation about a scene</w:t>
      </w:r>
      <w:r w:rsidR="000D4C9B">
        <w:t xml:space="preserve"> </w:t>
      </w:r>
    </w:p>
    <w:p w14:paraId="6E865D50" w14:textId="3977C098" w:rsidR="00270D5A" w:rsidRDefault="004A1172" w:rsidP="004C3612">
      <w:pPr>
        <w:jc w:val="both"/>
      </w:pPr>
      <w:r>
        <w:t>A Real Visual Object (</w:t>
      </w:r>
      <w:r w:rsidR="00866F57">
        <w:t>a human in a scene with objects)</w:t>
      </w:r>
      <w:r w:rsidR="00412AA9">
        <w:t xml:space="preserve"> and a Speech Object (the </w:t>
      </w:r>
      <w:r w:rsidR="00FF5E7B">
        <w:t xml:space="preserve">human’s speech) are processed </w:t>
      </w:r>
      <w:r w:rsidR="00B127B1">
        <w:t xml:space="preserve">to separate and identify </w:t>
      </w:r>
      <w:r w:rsidR="00B127B1" w:rsidRPr="00A979D6">
        <w:t xml:space="preserve">the </w:t>
      </w:r>
      <w:r w:rsidR="00987A6F">
        <w:t xml:space="preserve">static </w:t>
      </w:r>
      <w:r w:rsidR="00B127B1">
        <w:t>Visual O</w:t>
      </w:r>
      <w:r w:rsidR="00B127B1" w:rsidRPr="00A979D6">
        <w:t xml:space="preserve">bjects </w:t>
      </w:r>
      <w:r w:rsidR="00B127B1">
        <w:t xml:space="preserve">and the </w:t>
      </w:r>
      <w:r w:rsidR="00987A6F">
        <w:t xml:space="preserve">dynamic </w:t>
      </w:r>
      <w:r w:rsidR="00B127B1">
        <w:t>Human Object</w:t>
      </w:r>
      <w:r w:rsidR="007B49E5">
        <w:t xml:space="preserve">, and </w:t>
      </w:r>
      <w:r w:rsidR="00B0787F">
        <w:t>to create a Visual S</w:t>
      </w:r>
      <w:r w:rsidR="00251E91">
        <w:t>pace</w:t>
      </w:r>
      <w:r w:rsidR="00B0787F">
        <w:t xml:space="preserve"> description</w:t>
      </w:r>
      <w:r w:rsidR="00C34204">
        <w:t xml:space="preserve">. The Metaverse </w:t>
      </w:r>
      <w:r w:rsidR="00251E91">
        <w:t>locates</w:t>
      </w:r>
      <w:r w:rsidR="00465968">
        <w:t xml:space="preserve"> </w:t>
      </w:r>
      <w:r w:rsidR="00251E91">
        <w:t xml:space="preserve">and identifies </w:t>
      </w:r>
      <w:r w:rsidR="00465968">
        <w:t xml:space="preserve">the </w:t>
      </w:r>
      <w:r w:rsidR="00DE797A">
        <w:t xml:space="preserve">object the </w:t>
      </w:r>
      <w:r w:rsidR="00D84FF7">
        <w:t>Human Object points to by following the movement of arms, hands and fingers</w:t>
      </w:r>
      <w:r w:rsidR="009F22CB">
        <w:t>;</w:t>
      </w:r>
      <w:r w:rsidR="00E11C1F">
        <w:t xml:space="preserve"> </w:t>
      </w:r>
      <w:r w:rsidR="00466EBB">
        <w:t xml:space="preserve">extracts the </w:t>
      </w:r>
      <w:r w:rsidR="00FF101B">
        <w:t>text</w:t>
      </w:r>
      <w:r w:rsidR="00466EBB">
        <w:t xml:space="preserve">, meaning and </w:t>
      </w:r>
      <w:r w:rsidR="009F22CB">
        <w:t>intention</w:t>
      </w:r>
      <w:r w:rsidR="009F22CB" w:rsidRPr="009F22CB">
        <w:t xml:space="preserve"> </w:t>
      </w:r>
      <w:r w:rsidR="009868B1">
        <w:t xml:space="preserve">embedded in the </w:t>
      </w:r>
      <w:r w:rsidR="009F22CB">
        <w:t xml:space="preserve">Speech Features; and produces text and </w:t>
      </w:r>
      <w:r w:rsidR="00BC642B">
        <w:t>a Speech Object which are appropriate responses</w:t>
      </w:r>
      <w:r w:rsidR="00D84FF7">
        <w:t>.</w:t>
      </w:r>
    </w:p>
    <w:p w14:paraId="422451B3" w14:textId="065F08A3" w:rsidR="000F1869" w:rsidRDefault="000F1869" w:rsidP="004C3612">
      <w:pPr>
        <w:jc w:val="both"/>
      </w:pPr>
    </w:p>
    <w:p w14:paraId="06DB0912" w14:textId="129744E8" w:rsidR="000F1869" w:rsidRDefault="000F1869" w:rsidP="004C3612">
      <w:pPr>
        <w:jc w:val="both"/>
      </w:pPr>
      <w:r>
        <w:object w:dxaOrig="12770" w:dyaOrig="5470" w14:anchorId="65C3B60C">
          <v:shape id="_x0000_i1028" type="#_x0000_t75" style="width:467.3pt;height:200.15pt" o:ole="">
            <v:imagedata r:id="rId12" o:title=""/>
          </v:shape>
          <o:OLEObject Type="Embed" ProgID="Paint.Picture" ShapeID="_x0000_i1028" DrawAspect="Content" ObjectID="_1703356224" r:id="rId13"/>
        </w:object>
      </w:r>
    </w:p>
    <w:p w14:paraId="614B89C3" w14:textId="78ED1BAE" w:rsidR="00961671" w:rsidRPr="00BC642B" w:rsidRDefault="000D4C9B" w:rsidP="00BC642B">
      <w:pPr>
        <w:pStyle w:val="Heading2"/>
        <w:rPr>
          <w:lang w:val="en-GB"/>
        </w:rPr>
      </w:pPr>
      <w:r w:rsidRPr="00BC642B">
        <w:rPr>
          <w:lang w:val="en-GB"/>
        </w:rPr>
        <w:t xml:space="preserve">CAV-HCI </w:t>
      </w:r>
      <w:r w:rsidR="00BC642B">
        <w:rPr>
          <w:lang w:val="en-GB"/>
        </w:rPr>
        <w:t>– Human-CAV Interaction</w:t>
      </w:r>
    </w:p>
    <w:p w14:paraId="0BA7EEEE" w14:textId="765FC54E" w:rsidR="006345B3" w:rsidRDefault="006345B3" w:rsidP="00FA4C43">
      <w:pPr>
        <w:pStyle w:val="Heading3"/>
      </w:pPr>
      <w:r>
        <w:t>Authenticate a user of a CAV</w:t>
      </w:r>
    </w:p>
    <w:p w14:paraId="4485CCD2" w14:textId="6E99994E" w:rsidR="006345B3" w:rsidRDefault="006345B3" w:rsidP="006345B3">
      <w:pPr>
        <w:pStyle w:val="ListParagraph"/>
        <w:numPr>
          <w:ilvl w:val="0"/>
          <w:numId w:val="15"/>
        </w:numPr>
        <w:jc w:val="both"/>
      </w:pPr>
      <w:r>
        <w:t>Separat</w:t>
      </w:r>
      <w:r w:rsidR="00FA4C43">
        <w:t>e</w:t>
      </w:r>
      <w:r>
        <w:t xml:space="preserve"> the Speech Object </w:t>
      </w:r>
      <w:r w:rsidR="002B3412">
        <w:t>generated by</w:t>
      </w:r>
      <w:r>
        <w:t xml:space="preserve"> </w:t>
      </w:r>
      <w:r w:rsidR="00250986">
        <w:t xml:space="preserve">a </w:t>
      </w:r>
      <w:r>
        <w:t xml:space="preserve">Human Object captured by the CAV’s microphone array from the rest of </w:t>
      </w:r>
      <w:r w:rsidR="00961F64">
        <w:t xml:space="preserve">the </w:t>
      </w:r>
      <w:r w:rsidR="000A4287">
        <w:t xml:space="preserve">Audio Object </w:t>
      </w:r>
      <w:r w:rsidR="00961F64">
        <w:t xml:space="preserve">(sound </w:t>
      </w:r>
      <w:r>
        <w:t>surrounding</w:t>
      </w:r>
      <w:r w:rsidR="00961F64" w:rsidRPr="00961F64">
        <w:t xml:space="preserve"> </w:t>
      </w:r>
      <w:r w:rsidR="00961F64">
        <w:t>the CAV)</w:t>
      </w:r>
      <w:r w:rsidR="000A4287">
        <w:t>.</w:t>
      </w:r>
    </w:p>
    <w:p w14:paraId="72910AF6" w14:textId="1CFE9FFF" w:rsidR="00961F64" w:rsidRDefault="00961F64" w:rsidP="006345B3">
      <w:pPr>
        <w:pStyle w:val="ListParagraph"/>
        <w:numPr>
          <w:ilvl w:val="0"/>
          <w:numId w:val="15"/>
        </w:numPr>
        <w:jc w:val="both"/>
      </w:pPr>
      <w:r>
        <w:t xml:space="preserve">Extract </w:t>
      </w:r>
      <w:r w:rsidR="00E3321F">
        <w:t>the Speech Features</w:t>
      </w:r>
      <w:r w:rsidR="000153E5" w:rsidRPr="000153E5">
        <w:t xml:space="preserve"> </w:t>
      </w:r>
      <w:r w:rsidR="000153E5">
        <w:t>of the separated Speech Object.</w:t>
      </w:r>
    </w:p>
    <w:p w14:paraId="1E2C46A2" w14:textId="0164F3DC" w:rsidR="00E3321F" w:rsidRDefault="000153E5" w:rsidP="006345B3">
      <w:pPr>
        <w:pStyle w:val="ListParagraph"/>
        <w:numPr>
          <w:ilvl w:val="0"/>
          <w:numId w:val="15"/>
        </w:numPr>
        <w:jc w:val="both"/>
      </w:pPr>
      <w:r>
        <w:t>Identify the Human Object using the Speech Features</w:t>
      </w:r>
      <w:r w:rsidR="001B5D01">
        <w:t>.</w:t>
      </w:r>
    </w:p>
    <w:p w14:paraId="761077CB" w14:textId="50DA5955" w:rsidR="00A72DA4" w:rsidRDefault="00A72DA4" w:rsidP="00A72DA4">
      <w:pPr>
        <w:pStyle w:val="ListParagraph"/>
        <w:numPr>
          <w:ilvl w:val="0"/>
          <w:numId w:val="15"/>
        </w:numPr>
        <w:jc w:val="both"/>
      </w:pPr>
      <w:r>
        <w:t>Separat</w:t>
      </w:r>
      <w:r w:rsidR="00FA4C43">
        <w:t>e</w:t>
      </w:r>
      <w:r>
        <w:t xml:space="preserve"> the </w:t>
      </w:r>
      <w:r w:rsidR="000153E5">
        <w:t>Human</w:t>
      </w:r>
      <w:r>
        <w:t xml:space="preserve"> Object </w:t>
      </w:r>
      <w:r w:rsidR="001B5D01">
        <w:t xml:space="preserve">from the rest of the Visual </w:t>
      </w:r>
      <w:r>
        <w:t xml:space="preserve">Object captured by the CAV’s </w:t>
      </w:r>
      <w:r w:rsidR="001B5D01">
        <w:t>camera</w:t>
      </w:r>
      <w:r>
        <w:t xml:space="preserve"> array.</w:t>
      </w:r>
    </w:p>
    <w:p w14:paraId="04E73A26" w14:textId="754EBF45" w:rsidR="001B5D01" w:rsidRDefault="001B5D01" w:rsidP="001B5D01">
      <w:pPr>
        <w:pStyle w:val="ListParagraph"/>
        <w:numPr>
          <w:ilvl w:val="0"/>
          <w:numId w:val="15"/>
        </w:numPr>
        <w:jc w:val="both"/>
      </w:pPr>
      <w:r>
        <w:t xml:space="preserve">Extract the </w:t>
      </w:r>
      <w:r w:rsidR="00340D52">
        <w:t>Human</w:t>
      </w:r>
      <w:r>
        <w:t xml:space="preserve"> Features</w:t>
      </w:r>
      <w:r w:rsidRPr="000153E5">
        <w:t xml:space="preserve"> </w:t>
      </w:r>
      <w:r>
        <w:t xml:space="preserve">of the separated </w:t>
      </w:r>
      <w:r w:rsidR="00340D52">
        <w:t>Human</w:t>
      </w:r>
      <w:r>
        <w:t xml:space="preserve"> Object.</w:t>
      </w:r>
    </w:p>
    <w:p w14:paraId="35AE7901" w14:textId="498386F8" w:rsidR="001B5D01" w:rsidRDefault="001B5D01" w:rsidP="001B5D01">
      <w:pPr>
        <w:pStyle w:val="ListParagraph"/>
        <w:numPr>
          <w:ilvl w:val="0"/>
          <w:numId w:val="15"/>
        </w:numPr>
        <w:jc w:val="both"/>
      </w:pPr>
      <w:r>
        <w:t xml:space="preserve">Identify the Human Object using the </w:t>
      </w:r>
      <w:r w:rsidR="00DD7B6F">
        <w:t>Human</w:t>
      </w:r>
      <w:r>
        <w:t xml:space="preserve"> Features</w:t>
      </w:r>
      <w:r w:rsidR="00DD7B6F">
        <w:t>.</w:t>
      </w:r>
    </w:p>
    <w:p w14:paraId="4FAFDEEB" w14:textId="77777777" w:rsidR="00EC50E4" w:rsidRDefault="00EC50E4" w:rsidP="00FA4C43">
      <w:pPr>
        <w:pStyle w:val="Heading3"/>
      </w:pPr>
      <w:r>
        <w:t>Human-CAV dialogue</w:t>
      </w:r>
    </w:p>
    <w:p w14:paraId="4F474DBD" w14:textId="4D69F9BC" w:rsidR="00932D19" w:rsidRDefault="00932D19" w:rsidP="00EC50E4">
      <w:pPr>
        <w:pStyle w:val="ListParagraph"/>
        <w:numPr>
          <w:ilvl w:val="0"/>
          <w:numId w:val="31"/>
        </w:numPr>
        <w:jc w:val="both"/>
      </w:pPr>
      <w:r>
        <w:t xml:space="preserve">Capture the Visual Object containing </w:t>
      </w:r>
      <w:r w:rsidR="000D4C9B">
        <w:t xml:space="preserve">a group of </w:t>
      </w:r>
      <w:r>
        <w:t>Human Objects</w:t>
      </w:r>
      <w:r w:rsidR="00B178AF">
        <w:t xml:space="preserve"> in a Real Space (CAV cabin)</w:t>
      </w:r>
      <w:r w:rsidR="00874EC4">
        <w:t>.</w:t>
      </w:r>
    </w:p>
    <w:p w14:paraId="46E69A71" w14:textId="77777777" w:rsidR="00874EC4" w:rsidRDefault="00932D19" w:rsidP="00EC50E4">
      <w:pPr>
        <w:pStyle w:val="ListParagraph"/>
        <w:numPr>
          <w:ilvl w:val="0"/>
          <w:numId w:val="31"/>
        </w:numPr>
        <w:jc w:val="both"/>
      </w:pPr>
      <w:r>
        <w:t xml:space="preserve">Separate </w:t>
      </w:r>
      <w:r w:rsidR="004901B7">
        <w:t>the Human Objects from the other Visual Objects</w:t>
      </w:r>
      <w:r w:rsidR="00874EC4">
        <w:t>.</w:t>
      </w:r>
    </w:p>
    <w:p w14:paraId="7BE5008F" w14:textId="043B9DEE" w:rsidR="000C49E4" w:rsidRDefault="00C17C59" w:rsidP="00EC50E4">
      <w:pPr>
        <w:pStyle w:val="ListParagraph"/>
        <w:numPr>
          <w:ilvl w:val="0"/>
          <w:numId w:val="31"/>
        </w:numPr>
        <w:jc w:val="both"/>
      </w:pPr>
      <w:r>
        <w:t xml:space="preserve">Create </w:t>
      </w:r>
      <w:r w:rsidR="005A0E17">
        <w:t xml:space="preserve">a description of the Human Objects in the </w:t>
      </w:r>
      <w:r w:rsidR="00B178AF">
        <w:t>Real Space</w:t>
      </w:r>
      <w:r w:rsidR="004D4B4C">
        <w:t>.</w:t>
      </w:r>
    </w:p>
    <w:p w14:paraId="3295E269" w14:textId="7E265D31" w:rsidR="00AC1CD0" w:rsidRDefault="000C49E4" w:rsidP="00EC50E4">
      <w:pPr>
        <w:pStyle w:val="ListParagraph"/>
        <w:numPr>
          <w:ilvl w:val="0"/>
          <w:numId w:val="31"/>
        </w:numPr>
        <w:jc w:val="both"/>
      </w:pPr>
      <w:r>
        <w:t xml:space="preserve">Extract the Human Features </w:t>
      </w:r>
      <w:r w:rsidR="00524DFC">
        <w:t xml:space="preserve">and the </w:t>
      </w:r>
      <w:r w:rsidR="005148B9">
        <w:t xml:space="preserve">Speech Features </w:t>
      </w:r>
      <w:r>
        <w:t xml:space="preserve">of the </w:t>
      </w:r>
      <w:r w:rsidR="0041370F">
        <w:t>Human Objects</w:t>
      </w:r>
      <w:r w:rsidR="004D4B4C">
        <w:t>.</w:t>
      </w:r>
    </w:p>
    <w:p w14:paraId="2B60A8EE" w14:textId="1A2F4E31" w:rsidR="001422EC" w:rsidRDefault="00AC1CD0" w:rsidP="00EC50E4">
      <w:pPr>
        <w:pStyle w:val="ListParagraph"/>
        <w:numPr>
          <w:ilvl w:val="0"/>
          <w:numId w:val="31"/>
        </w:numPr>
        <w:jc w:val="both"/>
      </w:pPr>
      <w:r>
        <w:t xml:space="preserve">Use all features to </w:t>
      </w:r>
      <w:r w:rsidR="008E20CF">
        <w:t>derive</w:t>
      </w:r>
      <w:r>
        <w:t xml:space="preserve"> text, emotion, </w:t>
      </w:r>
      <w:r w:rsidR="001422EC">
        <w:t xml:space="preserve">meaning and </w:t>
      </w:r>
      <w:r>
        <w:t>intention</w:t>
      </w:r>
      <w:r w:rsidR="004D4B4C">
        <w:t>.</w:t>
      </w:r>
    </w:p>
    <w:p w14:paraId="21CD92CC" w14:textId="537F0C78" w:rsidR="0067096B" w:rsidRDefault="001422EC" w:rsidP="00EC50E4">
      <w:pPr>
        <w:pStyle w:val="ListParagraph"/>
        <w:numPr>
          <w:ilvl w:val="0"/>
          <w:numId w:val="31"/>
        </w:numPr>
        <w:jc w:val="both"/>
      </w:pPr>
      <w:r>
        <w:t xml:space="preserve">Produce </w:t>
      </w:r>
      <w:r w:rsidR="00326B9D">
        <w:t xml:space="preserve">appropriate CAV </w:t>
      </w:r>
      <w:r w:rsidR="00BA6D20">
        <w:t xml:space="preserve">text and emotion </w:t>
      </w:r>
      <w:r w:rsidR="004D4B4C">
        <w:t>using text, emotion, meaning and intention</w:t>
      </w:r>
      <w:r w:rsidR="008A2783">
        <w:t xml:space="preserve"> of 5</w:t>
      </w:r>
      <w:r w:rsidR="0067096B">
        <w:t>.</w:t>
      </w:r>
    </w:p>
    <w:p w14:paraId="70B3BD92" w14:textId="77777777" w:rsidR="00C2252E" w:rsidRDefault="0067096B" w:rsidP="00EC50E4">
      <w:pPr>
        <w:pStyle w:val="ListParagraph"/>
        <w:numPr>
          <w:ilvl w:val="0"/>
          <w:numId w:val="31"/>
        </w:numPr>
        <w:jc w:val="both"/>
      </w:pPr>
      <w:r>
        <w:t xml:space="preserve">Produce </w:t>
      </w:r>
      <w:r w:rsidR="0045755E">
        <w:t xml:space="preserve">and animate a </w:t>
      </w:r>
      <w:r w:rsidR="000A570A">
        <w:t xml:space="preserve">Human Object </w:t>
      </w:r>
      <w:r w:rsidR="00C2252E">
        <w:t>of which</w:t>
      </w:r>
      <w:r w:rsidR="009D3B51">
        <w:t xml:space="preserve"> </w:t>
      </w:r>
    </w:p>
    <w:p w14:paraId="18E84B5D" w14:textId="01BC59B2" w:rsidR="00C2252E" w:rsidRDefault="00C2252E" w:rsidP="00C2252E">
      <w:pPr>
        <w:pStyle w:val="ListParagraph"/>
        <w:numPr>
          <w:ilvl w:val="1"/>
          <w:numId w:val="31"/>
        </w:numPr>
        <w:jc w:val="both"/>
      </w:pPr>
      <w:r>
        <w:t xml:space="preserve">The </w:t>
      </w:r>
      <w:r w:rsidR="009D3B51">
        <w:t>S</w:t>
      </w:r>
      <w:r w:rsidR="000A570A">
        <w:t>peech</w:t>
      </w:r>
      <w:r w:rsidR="009D3B51">
        <w:t xml:space="preserve"> Object</w:t>
      </w:r>
      <w:r w:rsidR="004D4B4C">
        <w:t xml:space="preserve"> </w:t>
      </w:r>
      <w:r w:rsidR="00CC59BF">
        <w:t xml:space="preserve">embeds </w:t>
      </w:r>
      <w:r w:rsidR="008F196E">
        <w:t xml:space="preserve">the </w:t>
      </w:r>
      <w:r w:rsidR="00CC59BF">
        <w:t>text and emotion</w:t>
      </w:r>
      <w:r w:rsidR="00A76F6E">
        <w:t xml:space="preserve"> of 6</w:t>
      </w:r>
      <w:r w:rsidR="00950710">
        <w:t>.</w:t>
      </w:r>
    </w:p>
    <w:p w14:paraId="0991297B" w14:textId="7110E898" w:rsidR="0061246E" w:rsidRDefault="00C2252E" w:rsidP="00FC37C9">
      <w:pPr>
        <w:pStyle w:val="ListParagraph"/>
        <w:numPr>
          <w:ilvl w:val="1"/>
          <w:numId w:val="31"/>
        </w:numPr>
        <w:jc w:val="both"/>
      </w:pPr>
      <w:r>
        <w:lastRenderedPageBreak/>
        <w:t>The</w:t>
      </w:r>
      <w:r w:rsidR="00C23102">
        <w:t xml:space="preserve"> </w:t>
      </w:r>
      <w:r w:rsidR="008A7137">
        <w:t>Visual Human Object embeds te</w:t>
      </w:r>
      <w:r w:rsidR="00D6013B">
        <w:t>xt and emotion in lips, head</w:t>
      </w:r>
      <w:r w:rsidR="00950710">
        <w:t>,</w:t>
      </w:r>
      <w:r w:rsidR="00D6013B">
        <w:t xml:space="preserve"> and arms/hands/</w:t>
      </w:r>
      <w:r>
        <w:t xml:space="preserve"> </w:t>
      </w:r>
      <w:r w:rsidR="00D6013B">
        <w:t>fingers</w:t>
      </w:r>
      <w:r w:rsidR="0054753C">
        <w:t xml:space="preserve"> and whose eyes </w:t>
      </w:r>
      <w:r w:rsidR="00164139">
        <w:t xml:space="preserve">gaze at the Human Objects in a way consistent with the output </w:t>
      </w:r>
      <w:r w:rsidR="00B01FA3">
        <w:t>text and emotion</w:t>
      </w:r>
      <w:r w:rsidR="000D4C9B">
        <w:t>.</w:t>
      </w:r>
    </w:p>
    <w:p w14:paraId="576F9ABE" w14:textId="7B7A474E" w:rsidR="00B01FA3" w:rsidRDefault="001F5D8E" w:rsidP="00C07B32">
      <w:pPr>
        <w:pStyle w:val="Heading3"/>
        <w:jc w:val="both"/>
        <w:rPr>
          <w:lang w:val="en-GB"/>
        </w:rPr>
      </w:pPr>
      <w:r>
        <w:rPr>
          <w:lang w:val="en-GB"/>
        </w:rPr>
        <w:t xml:space="preserve">Humans consume </w:t>
      </w:r>
      <w:r w:rsidR="00FC37C9">
        <w:rPr>
          <w:lang w:val="en-GB"/>
        </w:rPr>
        <w:t>Full World Representation</w:t>
      </w:r>
    </w:p>
    <w:p w14:paraId="1D0E7459" w14:textId="7FE96C0B" w:rsidR="006A27D3" w:rsidRDefault="006A27D3" w:rsidP="00C07B32">
      <w:pPr>
        <w:jc w:val="both"/>
      </w:pPr>
      <w:r>
        <w:t xml:space="preserve">Cabin passengers may </w:t>
      </w:r>
      <w:r w:rsidR="006E2275">
        <w:t xml:space="preserve">wish to view and hear the </w:t>
      </w:r>
      <w:r w:rsidR="001F4625">
        <w:t>outside environment</w:t>
      </w:r>
      <w:r w:rsidR="006E2275">
        <w:t xml:space="preserve"> of the CAV </w:t>
      </w:r>
      <w:r w:rsidR="00706766">
        <w:t>by getting a presentation of the Virtual World (called Full World Representation)</w:t>
      </w:r>
      <w:r w:rsidR="00DC70D6">
        <w:t xml:space="preserve"> created by the Autonomous Motion Subsystem</w:t>
      </w:r>
      <w:r w:rsidR="00C07B32">
        <w:t xml:space="preserve"> Metaverse.</w:t>
      </w:r>
    </w:p>
    <w:p w14:paraId="38E2DD1B" w14:textId="72491911" w:rsidR="007D3EC9" w:rsidRDefault="007D3EC9" w:rsidP="00C07B32">
      <w:pPr>
        <w:jc w:val="both"/>
      </w:pPr>
    </w:p>
    <w:p w14:paraId="79538D38" w14:textId="20A07A0E" w:rsidR="007D3EC9" w:rsidRPr="006A27D3" w:rsidRDefault="00A74B45" w:rsidP="00C07B32">
      <w:pPr>
        <w:jc w:val="both"/>
      </w:pPr>
      <w:r>
        <w:object w:dxaOrig="12900" w:dyaOrig="7230" w14:anchorId="4A37CD1D">
          <v:shape id="_x0000_i1029" type="#_x0000_t75" style="width:467.6pt;height:262.15pt" o:ole="">
            <v:imagedata r:id="rId14" o:title=""/>
          </v:shape>
          <o:OLEObject Type="Embed" ProgID="Paint.Picture" ShapeID="_x0000_i1029" DrawAspect="Content" ObjectID="_1703356225" r:id="rId15"/>
        </w:object>
      </w:r>
    </w:p>
    <w:p w14:paraId="69A8BCF3" w14:textId="58AD3D9E" w:rsidR="00E566D9" w:rsidRDefault="00E566D9" w:rsidP="00E566D9">
      <w:pPr>
        <w:pStyle w:val="Heading2"/>
        <w:rPr>
          <w:lang w:val="en-GB"/>
        </w:rPr>
      </w:pPr>
      <w:r w:rsidRPr="00BC642B">
        <w:rPr>
          <w:lang w:val="en-GB"/>
        </w:rPr>
        <w:t>CAV-</w:t>
      </w:r>
      <w:r w:rsidR="00E178A3">
        <w:rPr>
          <w:lang w:val="en-GB"/>
        </w:rPr>
        <w:t xml:space="preserve">ESS </w:t>
      </w:r>
      <w:r>
        <w:rPr>
          <w:lang w:val="en-GB"/>
        </w:rPr>
        <w:t xml:space="preserve">– </w:t>
      </w:r>
      <w:r w:rsidR="00E178A3">
        <w:rPr>
          <w:lang w:val="en-GB"/>
        </w:rPr>
        <w:t>Environment Sensing Subsystem</w:t>
      </w:r>
    </w:p>
    <w:p w14:paraId="11B15287" w14:textId="58755F3C" w:rsidR="0054691B" w:rsidRDefault="0054691B" w:rsidP="0054691B">
      <w:pPr>
        <w:jc w:val="both"/>
      </w:pPr>
      <w:r>
        <w:t xml:space="preserve">CAV-ESS performs the following </w:t>
      </w:r>
      <w:r w:rsidR="00AF7ABF">
        <w:t>functions</w:t>
      </w:r>
    </w:p>
    <w:p w14:paraId="5F862DF6" w14:textId="29D36115" w:rsidR="007648DD" w:rsidRDefault="007648DD" w:rsidP="00A7272A">
      <w:pPr>
        <w:pStyle w:val="ListParagraph"/>
        <w:numPr>
          <w:ilvl w:val="0"/>
          <w:numId w:val="19"/>
        </w:numPr>
        <w:jc w:val="both"/>
      </w:pPr>
      <w:r>
        <w:t>C</w:t>
      </w:r>
      <w:r w:rsidR="00AA1A81">
        <w:t>apture</w:t>
      </w:r>
      <w:r w:rsidR="00AF7ABF">
        <w:t>s</w:t>
      </w:r>
      <w:r w:rsidR="00AA1A81">
        <w:t xml:space="preserve"> </w:t>
      </w:r>
      <w:r w:rsidR="00C43C2C">
        <w:t>different instances of the Real Space (called Environment in MPAI-CA</w:t>
      </w:r>
      <w:r w:rsidR="008A6E68">
        <w:t xml:space="preserve">V) </w:t>
      </w:r>
      <w:r w:rsidR="00F64365">
        <w:t xml:space="preserve">using a variety of “visual” technologies, such as camera, lidar, radar, </w:t>
      </w:r>
      <w:r w:rsidR="001B2CDC">
        <w:t xml:space="preserve">and </w:t>
      </w:r>
      <w:r w:rsidR="00F64365">
        <w:t xml:space="preserve">ultrasound, and </w:t>
      </w:r>
      <w:r w:rsidR="00C25F16">
        <w:t>also other</w:t>
      </w:r>
      <w:r w:rsidR="00F64365">
        <w:t xml:space="preserve"> sensors, such as </w:t>
      </w:r>
      <w:r w:rsidR="0043523C">
        <w:t xml:space="preserve">for </w:t>
      </w:r>
      <w:r w:rsidR="00F64365">
        <w:t xml:space="preserve">position, velocity, </w:t>
      </w:r>
      <w:r w:rsidR="001B2CDC">
        <w:t xml:space="preserve">and </w:t>
      </w:r>
      <w:r w:rsidR="00F64365">
        <w:t>acceleration</w:t>
      </w:r>
      <w:r w:rsidR="00C133BC">
        <w:t>.</w:t>
      </w:r>
    </w:p>
    <w:p w14:paraId="394AD4A6" w14:textId="1CBB0BDD" w:rsidR="007619CA" w:rsidRDefault="00A7272A" w:rsidP="00A7272A">
      <w:pPr>
        <w:pStyle w:val="ListParagraph"/>
        <w:numPr>
          <w:ilvl w:val="0"/>
          <w:numId w:val="19"/>
        </w:numPr>
        <w:jc w:val="both"/>
      </w:pPr>
      <w:r>
        <w:t>Separate</w:t>
      </w:r>
      <w:r w:rsidR="00AF7ABF">
        <w:t>s</w:t>
      </w:r>
      <w:r>
        <w:t xml:space="preserve"> and identif</w:t>
      </w:r>
      <w:r w:rsidR="00AF7ABF">
        <w:t>ies</w:t>
      </w:r>
      <w:r>
        <w:t xml:space="preserve"> </w:t>
      </w:r>
      <w:r w:rsidRPr="00A979D6">
        <w:t xml:space="preserve">the </w:t>
      </w:r>
      <w:r>
        <w:t>Visual O</w:t>
      </w:r>
      <w:r w:rsidRPr="00A979D6">
        <w:t xml:space="preserve">bjects </w:t>
      </w:r>
      <w:r w:rsidR="003B1E3F">
        <w:t xml:space="preserve">of each </w:t>
      </w:r>
      <w:r>
        <w:t>captured in</w:t>
      </w:r>
      <w:r w:rsidR="003B1E3F">
        <w:t>stance</w:t>
      </w:r>
      <w:r w:rsidR="00C133BC">
        <w:t>.</w:t>
      </w:r>
    </w:p>
    <w:p w14:paraId="3018C39F" w14:textId="4EC2DF72" w:rsidR="003B1E3F" w:rsidRDefault="007619CA" w:rsidP="00A7272A">
      <w:pPr>
        <w:pStyle w:val="ListParagraph"/>
        <w:numPr>
          <w:ilvl w:val="0"/>
          <w:numId w:val="19"/>
        </w:numPr>
        <w:jc w:val="both"/>
      </w:pPr>
      <w:r>
        <w:t>Create</w:t>
      </w:r>
      <w:r w:rsidR="00AF7ABF">
        <w:t>s</w:t>
      </w:r>
      <w:r>
        <w:t xml:space="preserve"> </w:t>
      </w:r>
      <w:r w:rsidR="00A15755">
        <w:t>a Visual Space description</w:t>
      </w:r>
      <w:r w:rsidR="00204327" w:rsidRPr="00204327">
        <w:t xml:space="preserve"> </w:t>
      </w:r>
      <w:r w:rsidR="00204327">
        <w:t>for each captured instance</w:t>
      </w:r>
      <w:r w:rsidR="0043523C">
        <w:t>.</w:t>
      </w:r>
    </w:p>
    <w:p w14:paraId="3EABC7AC" w14:textId="2503012A" w:rsidR="00EB6EC1" w:rsidRDefault="00204327" w:rsidP="00A7272A">
      <w:pPr>
        <w:pStyle w:val="ListParagraph"/>
        <w:numPr>
          <w:ilvl w:val="0"/>
          <w:numId w:val="19"/>
        </w:numPr>
        <w:jc w:val="both"/>
      </w:pPr>
      <w:r>
        <w:t>Merge</w:t>
      </w:r>
      <w:r w:rsidR="00AF7ABF">
        <w:t>s</w:t>
      </w:r>
      <w:r>
        <w:t xml:space="preserve"> the Visual Space descriptions</w:t>
      </w:r>
      <w:r w:rsidR="00C25F16">
        <w:t>.</w:t>
      </w:r>
    </w:p>
    <w:p w14:paraId="58E31AB8" w14:textId="7F507F8C" w:rsidR="007910A9" w:rsidRDefault="00EB6EC1" w:rsidP="00CA2978">
      <w:pPr>
        <w:pStyle w:val="ListParagraph"/>
        <w:numPr>
          <w:ilvl w:val="0"/>
          <w:numId w:val="19"/>
        </w:numPr>
        <w:jc w:val="both"/>
      </w:pPr>
      <w:r>
        <w:t>Add</w:t>
      </w:r>
      <w:r w:rsidR="00AF7ABF">
        <w:t>s</w:t>
      </w:r>
      <w:r>
        <w:t xml:space="preserve"> data from other sensors</w:t>
      </w:r>
      <w:r w:rsidR="007910A9">
        <w:t xml:space="preserve">, e.g., </w:t>
      </w:r>
      <w:r w:rsidR="00A7272A">
        <w:t>temperature, humidity</w:t>
      </w:r>
      <w:r w:rsidR="00C25F16">
        <w:t>.</w:t>
      </w:r>
    </w:p>
    <w:p w14:paraId="0921CD9D" w14:textId="6AC36172" w:rsidR="00E178A3" w:rsidRDefault="00A7272A" w:rsidP="00CA2978">
      <w:pPr>
        <w:pStyle w:val="ListParagraph"/>
        <w:numPr>
          <w:ilvl w:val="0"/>
          <w:numId w:val="19"/>
        </w:numPr>
        <w:jc w:val="both"/>
      </w:pPr>
      <w:r>
        <w:t>Create</w:t>
      </w:r>
      <w:r w:rsidR="00AF7ABF">
        <w:t>s</w:t>
      </w:r>
      <w:r>
        <w:t xml:space="preserve"> a </w:t>
      </w:r>
      <w:r w:rsidR="007910A9">
        <w:t xml:space="preserve">complete </w:t>
      </w:r>
      <w:r>
        <w:t>Visual Space description</w:t>
      </w:r>
      <w:r w:rsidR="00750B0D">
        <w:t>,</w:t>
      </w:r>
      <w:r>
        <w:t xml:space="preserve"> called Basic World Representation</w:t>
      </w:r>
      <w:r w:rsidR="00750B0D">
        <w:t xml:space="preserve"> (BWR)</w:t>
      </w:r>
      <w:r>
        <w:t>.</w:t>
      </w:r>
    </w:p>
    <w:p w14:paraId="65186B7C" w14:textId="4BCBAA6E" w:rsidR="001862F7" w:rsidRDefault="00AF7ABF" w:rsidP="001862F7">
      <w:pPr>
        <w:jc w:val="both"/>
      </w:pPr>
      <w:r>
        <w:t>Th</w:t>
      </w:r>
      <w:r w:rsidR="00750B0D">
        <w:t xml:space="preserve">e BWR is </w:t>
      </w:r>
      <w:r w:rsidR="006D7F51">
        <w:t xml:space="preserve">shared with other CAV subsystems and </w:t>
      </w:r>
      <w:r w:rsidR="00565D88">
        <w:t xml:space="preserve">CAVs in range, but is not consumed by a </w:t>
      </w:r>
      <w:r w:rsidR="00AE68C1">
        <w:t>passenger</w:t>
      </w:r>
      <w:r w:rsidR="00565D88">
        <w:t>.</w:t>
      </w:r>
    </w:p>
    <w:p w14:paraId="09FDC8DC" w14:textId="60DC702F" w:rsidR="001862F7" w:rsidRPr="00E178A3" w:rsidRDefault="001862F7" w:rsidP="001862F7">
      <w:pPr>
        <w:jc w:val="both"/>
      </w:pPr>
      <w:r>
        <w:object w:dxaOrig="12760" w:dyaOrig="7270" w14:anchorId="2810B4D7">
          <v:shape id="_x0000_i1030" type="#_x0000_t75" style="width:467.6pt;height:266.3pt" o:ole="">
            <v:imagedata r:id="rId16" o:title=""/>
          </v:shape>
          <o:OLEObject Type="Embed" ProgID="Paint.Picture" ShapeID="_x0000_i1030" DrawAspect="Content" ObjectID="_1703356226" r:id="rId17"/>
        </w:object>
      </w:r>
    </w:p>
    <w:p w14:paraId="3C00E615" w14:textId="1AC250A5" w:rsidR="005A1B8B" w:rsidRDefault="005A1B8B" w:rsidP="005A1B8B">
      <w:pPr>
        <w:pStyle w:val="Heading2"/>
        <w:rPr>
          <w:lang w:val="en-GB"/>
        </w:rPr>
      </w:pPr>
      <w:r w:rsidRPr="00BC642B">
        <w:rPr>
          <w:lang w:val="en-GB"/>
        </w:rPr>
        <w:t>CAV-</w:t>
      </w:r>
      <w:r>
        <w:rPr>
          <w:lang w:val="en-GB"/>
        </w:rPr>
        <w:t>AMS – Autonomous Motion Subsystem</w:t>
      </w:r>
    </w:p>
    <w:p w14:paraId="2B9C8549" w14:textId="2B96F1D0" w:rsidR="00DD2675" w:rsidRDefault="00DD2675" w:rsidP="0036549B">
      <w:pPr>
        <w:jc w:val="both"/>
      </w:pPr>
      <w:r>
        <w:t xml:space="preserve">The AMS </w:t>
      </w:r>
      <w:r w:rsidR="000275B8">
        <w:t xml:space="preserve">of a CAV </w:t>
      </w:r>
      <w:r>
        <w:t xml:space="preserve">is a Metaverse </w:t>
      </w:r>
      <w:r w:rsidR="00253235">
        <w:t>sharing its Vi</w:t>
      </w:r>
      <w:r w:rsidR="00CF6F0E">
        <w:t xml:space="preserve">rtual Space with </w:t>
      </w:r>
      <w:r w:rsidR="00894AFB">
        <w:t xml:space="preserve">the </w:t>
      </w:r>
      <w:r w:rsidR="00CF6F0E">
        <w:t>ESS</w:t>
      </w:r>
      <w:r w:rsidR="007A303C">
        <w:t xml:space="preserve"> in the </w:t>
      </w:r>
      <w:r w:rsidR="00894AFB">
        <w:t xml:space="preserve">same </w:t>
      </w:r>
      <w:r w:rsidR="007A303C">
        <w:t>CAV and the ESS</w:t>
      </w:r>
      <w:r w:rsidR="00894AFB">
        <w:t xml:space="preserve">s of </w:t>
      </w:r>
      <w:r w:rsidR="00A53638">
        <w:t xml:space="preserve">all </w:t>
      </w:r>
      <w:r w:rsidR="00894AFB">
        <w:t>CAVs in range</w:t>
      </w:r>
      <w:r w:rsidR="008C29A8">
        <w:t>.</w:t>
      </w:r>
      <w:r w:rsidR="00C2620A">
        <w:t xml:space="preserve"> I</w:t>
      </w:r>
      <w:r w:rsidR="00A51137">
        <w:t>t i</w:t>
      </w:r>
      <w:r w:rsidR="000275B8">
        <w:t>ntegrate</w:t>
      </w:r>
      <w:r w:rsidR="0036549B">
        <w:t>s</w:t>
      </w:r>
      <w:r w:rsidR="000275B8">
        <w:t xml:space="preserve"> the different view</w:t>
      </w:r>
      <w:r w:rsidR="000223D5">
        <w:t>s of the Real Space to create the best estimat</w:t>
      </w:r>
      <w:r w:rsidR="00CF3068">
        <w:t xml:space="preserve">e of the Real World in its Virtual </w:t>
      </w:r>
      <w:r w:rsidR="00A51137">
        <w:t>Space</w:t>
      </w:r>
      <w:r w:rsidR="00565D88">
        <w:t>, c</w:t>
      </w:r>
      <w:r w:rsidR="00A51137">
        <w:t>alled Full World Representation</w:t>
      </w:r>
      <w:r w:rsidR="00565D88">
        <w:t xml:space="preserve"> (FWR</w:t>
      </w:r>
      <w:r w:rsidR="00A51137">
        <w:t>)</w:t>
      </w:r>
      <w:r w:rsidR="00CF3068">
        <w:t>.</w:t>
      </w:r>
    </w:p>
    <w:p w14:paraId="58C78729" w14:textId="5F93EAB4" w:rsidR="00565D88" w:rsidRDefault="00565D88" w:rsidP="0036549B">
      <w:pPr>
        <w:jc w:val="both"/>
      </w:pPr>
      <w:r>
        <w:t xml:space="preserve">The FWR may be shared </w:t>
      </w:r>
      <w:r w:rsidR="00AE68C1">
        <w:t>with other CAVs in range and may be consumed by a passenger.</w:t>
      </w:r>
    </w:p>
    <w:p w14:paraId="7798B125" w14:textId="05795684" w:rsidR="00A51137" w:rsidRDefault="00A51137" w:rsidP="0036549B">
      <w:pPr>
        <w:jc w:val="both"/>
      </w:pPr>
    </w:p>
    <w:p w14:paraId="1AF8B7A2" w14:textId="0DAB4452" w:rsidR="0044058C" w:rsidRPr="00DD2675" w:rsidRDefault="0044058C" w:rsidP="0036549B">
      <w:pPr>
        <w:jc w:val="both"/>
      </w:pPr>
      <w:r>
        <w:object w:dxaOrig="12310" w:dyaOrig="6040" w14:anchorId="5D504AA2">
          <v:shape id="_x0000_i1031" type="#_x0000_t75" style="width:467.05pt;height:229.35pt" o:ole="">
            <v:imagedata r:id="rId18" o:title=""/>
          </v:shape>
          <o:OLEObject Type="Embed" ProgID="Paint.Picture" ShapeID="_x0000_i1031" DrawAspect="Content" ObjectID="_1703356227" r:id="rId19"/>
        </w:object>
      </w:r>
    </w:p>
    <w:p w14:paraId="583D1FFC" w14:textId="20FED451" w:rsidR="005A1B8B" w:rsidRDefault="00504ADA" w:rsidP="00AA061A">
      <w:pPr>
        <w:pStyle w:val="Heading2"/>
        <w:jc w:val="both"/>
        <w:rPr>
          <w:lang w:val="en-GB"/>
        </w:rPr>
      </w:pPr>
      <w:r>
        <w:rPr>
          <w:lang w:val="en-GB"/>
        </w:rPr>
        <w:t>CAV-MAS – Motion Activation Subsystem</w:t>
      </w:r>
    </w:p>
    <w:p w14:paraId="6B23F6C6" w14:textId="603D0DEB" w:rsidR="00E00727" w:rsidRPr="00E00727" w:rsidRDefault="00E00727" w:rsidP="00AA061A">
      <w:pPr>
        <w:jc w:val="both"/>
      </w:pPr>
      <w:r>
        <w:t>As a result of the Metaverse processing</w:t>
      </w:r>
      <w:r w:rsidRPr="00E00727">
        <w:t xml:space="preserve"> </w:t>
      </w:r>
      <w:r w:rsidR="00AE68C1">
        <w:t xml:space="preserve">performed by </w:t>
      </w:r>
      <w:r w:rsidR="00D86F86">
        <w:t xml:space="preserve">the </w:t>
      </w:r>
      <w:r w:rsidR="00AA061A">
        <w:t>Autonomous Motion Subsystem (</w:t>
      </w:r>
      <w:r>
        <w:t>AMS</w:t>
      </w:r>
      <w:r w:rsidR="00AA061A">
        <w:t>)</w:t>
      </w:r>
      <w:r>
        <w:t xml:space="preserve">, the </w:t>
      </w:r>
      <w:r w:rsidR="00AA061A">
        <w:t xml:space="preserve">Motion </w:t>
      </w:r>
      <w:r>
        <w:t>A</w:t>
      </w:r>
      <w:r w:rsidR="00AA061A">
        <w:t>ctivation</w:t>
      </w:r>
      <w:r>
        <w:t xml:space="preserve"> Subsystem (MAS) receives command</w:t>
      </w:r>
      <w:r w:rsidR="00571DC0">
        <w:t>s</w:t>
      </w:r>
      <w:r>
        <w:t xml:space="preserve"> to actuate a movement to </w:t>
      </w:r>
      <w:r w:rsidR="00571DC0">
        <w:t xml:space="preserve">an assigned </w:t>
      </w:r>
      <w:r>
        <w:t>Pose in e.g., 5</w:t>
      </w:r>
      <w:r w:rsidR="00A07FB4">
        <w:t xml:space="preserve"> </w:t>
      </w:r>
      <w:r>
        <w:t>s</w:t>
      </w:r>
      <w:r w:rsidR="00A07FB4">
        <w:t>econds</w:t>
      </w:r>
      <w:r>
        <w:t xml:space="preserve"> with given velocity</w:t>
      </w:r>
      <w:r w:rsidR="00AF6A95">
        <w:t>,</w:t>
      </w:r>
      <w:r>
        <w:t xml:space="preserve"> acceleration</w:t>
      </w:r>
      <w:r w:rsidR="00AF6A95">
        <w:t xml:space="preserve"> and angle</w:t>
      </w:r>
      <w:r>
        <w:t>. MAS provides feedback to AMS thus allowing it to update its Virtual Space.</w:t>
      </w:r>
    </w:p>
    <w:p w14:paraId="1A915D3A" w14:textId="41A62D06" w:rsidR="00961671" w:rsidRPr="00BC642B" w:rsidRDefault="000D4C9B" w:rsidP="00C07B32">
      <w:pPr>
        <w:pStyle w:val="Heading2"/>
        <w:jc w:val="both"/>
        <w:rPr>
          <w:lang w:val="en-GB"/>
        </w:rPr>
      </w:pPr>
      <w:r w:rsidRPr="00BC642B">
        <w:rPr>
          <w:lang w:val="en-GB"/>
        </w:rPr>
        <w:lastRenderedPageBreak/>
        <w:t xml:space="preserve">MPAI-MCS </w:t>
      </w:r>
      <w:r w:rsidR="009D1DF2">
        <w:rPr>
          <w:lang w:val="en-GB"/>
        </w:rPr>
        <w:t xml:space="preserve">– </w:t>
      </w:r>
      <w:r w:rsidR="00402380">
        <w:rPr>
          <w:lang w:val="en-GB"/>
        </w:rPr>
        <w:t>Mixed-reality Collaborative Space</w:t>
      </w:r>
      <w:r w:rsidR="00A16D16">
        <w:rPr>
          <w:lang w:val="en-GB"/>
        </w:rPr>
        <w:t>s</w:t>
      </w:r>
    </w:p>
    <w:p w14:paraId="4066B9BA" w14:textId="11AC8BCD" w:rsidR="00D84814" w:rsidRDefault="00BB3E12" w:rsidP="004C3612">
      <w:pPr>
        <w:jc w:val="both"/>
      </w:pPr>
      <w:r>
        <w:t>R</w:t>
      </w:r>
      <w:r w:rsidR="000D4C9B">
        <w:t xml:space="preserve">emote participants </w:t>
      </w:r>
      <w:r>
        <w:t>are</w:t>
      </w:r>
      <w:r w:rsidR="000D4C9B">
        <w:t xml:space="preserve"> represented in </w:t>
      </w:r>
      <w:r w:rsidR="0039255F">
        <w:t>a</w:t>
      </w:r>
      <w:r w:rsidR="000D4C9B">
        <w:t xml:space="preserve"> Mixed-reality Collaborative Space (MCS) by </w:t>
      </w:r>
      <w:r w:rsidR="00C002B7">
        <w:t>Virtual Human Objects</w:t>
      </w:r>
      <w:r w:rsidR="000D4C9B">
        <w:t xml:space="preserve"> animated in sync with the movements of remote participants’ </w:t>
      </w:r>
      <w:r w:rsidR="00B5663A">
        <w:t>torsos</w:t>
      </w:r>
      <w:r w:rsidR="005A4A59">
        <w:t xml:space="preserve">: </w:t>
      </w:r>
      <w:r>
        <w:t xml:space="preserve">the </w:t>
      </w:r>
      <w:r w:rsidR="00FE07DA">
        <w:t xml:space="preserve">same </w:t>
      </w:r>
      <w:r w:rsidR="00801CEA">
        <w:t>speech</w:t>
      </w:r>
      <w:r w:rsidR="00FE07DA">
        <w:t xml:space="preserve"> of the participant</w:t>
      </w:r>
      <w:r w:rsidR="00801CEA">
        <w:t xml:space="preserve">, and </w:t>
      </w:r>
      <w:r w:rsidR="000D4C9B">
        <w:t>face</w:t>
      </w:r>
      <w:r w:rsidR="006A6BDA">
        <w:t>/</w:t>
      </w:r>
      <w:r w:rsidR="000D4C9B">
        <w:t>head</w:t>
      </w:r>
      <w:r w:rsidR="006A6BDA">
        <w:t>/</w:t>
      </w:r>
      <w:r w:rsidR="000D4C9B">
        <w:t>arms</w:t>
      </w:r>
      <w:r w:rsidR="006A6BDA">
        <w:t>/</w:t>
      </w:r>
      <w:r w:rsidR="000D4C9B">
        <w:t>hands</w:t>
      </w:r>
      <w:r w:rsidR="006A6BDA">
        <w:t>/</w:t>
      </w:r>
      <w:r w:rsidR="00626375">
        <w:t>fingers</w:t>
      </w:r>
      <w:r w:rsidR="000D4C9B">
        <w:t>.</w:t>
      </w:r>
      <w:r w:rsidR="00C11C69">
        <w:t xml:space="preserve"> </w:t>
      </w:r>
    </w:p>
    <w:p w14:paraId="4728BA1B" w14:textId="1F4E0AA6" w:rsidR="000D4C9B" w:rsidRDefault="00C11C69" w:rsidP="004C3612">
      <w:pPr>
        <w:jc w:val="both"/>
      </w:pPr>
      <w:r>
        <w:t xml:space="preserve">Participants may add </w:t>
      </w:r>
      <w:r w:rsidR="00302DC2">
        <w:t>Virt</w:t>
      </w:r>
      <w:r w:rsidR="003C5AD6">
        <w:t>u</w:t>
      </w:r>
      <w:r w:rsidR="00302DC2">
        <w:t xml:space="preserve">al </w:t>
      </w:r>
      <w:r>
        <w:t xml:space="preserve">Audio-Visual </w:t>
      </w:r>
      <w:r w:rsidR="00302DC2">
        <w:t>Objects</w:t>
      </w:r>
      <w:r w:rsidR="003C5AD6">
        <w:t xml:space="preserve"> to the Virtual Space</w:t>
      </w:r>
      <w:r w:rsidR="00CC3836">
        <w:t xml:space="preserve"> (</w:t>
      </w:r>
      <w:r w:rsidR="006D365E">
        <w:t xml:space="preserve">playing a role </w:t>
      </w:r>
      <w:r w:rsidR="00CC3836">
        <w:t xml:space="preserve">equivalent to today’s </w:t>
      </w:r>
      <w:r w:rsidR="00BA0F7D">
        <w:t>slide</w:t>
      </w:r>
      <w:r w:rsidR="00C86063">
        <w:t xml:space="preserve"> </w:t>
      </w:r>
      <w:r w:rsidR="00CC3836">
        <w:t>presentation).</w:t>
      </w:r>
    </w:p>
    <w:p w14:paraId="3AD5A8B0" w14:textId="6FB6F6A7" w:rsidR="008E3195" w:rsidRDefault="00722854" w:rsidP="004C3612">
      <w:pPr>
        <w:jc w:val="both"/>
      </w:pPr>
      <w:r>
        <w:t>Participant</w:t>
      </w:r>
      <w:r w:rsidR="00BA0F7D">
        <w:t>s</w:t>
      </w:r>
      <w:r>
        <w:t xml:space="preserve"> </w:t>
      </w:r>
      <w:r w:rsidR="00D76DB6">
        <w:t xml:space="preserve">may create their </w:t>
      </w:r>
      <w:r w:rsidR="00D76DB6" w:rsidRPr="00686C88">
        <w:rPr>
          <w:i/>
          <w:iCs/>
        </w:rPr>
        <w:t>own</w:t>
      </w:r>
      <w:r w:rsidR="00D76DB6">
        <w:t xml:space="preserve"> version of the Virtual Space by moving objects (e.g., </w:t>
      </w:r>
      <w:r w:rsidR="003916C8">
        <w:t xml:space="preserve">by </w:t>
      </w:r>
      <w:r w:rsidR="00E25BF2">
        <w:t xml:space="preserve">placing a </w:t>
      </w:r>
      <w:r w:rsidR="00636CEA">
        <w:t>Virtual Human Object</w:t>
      </w:r>
      <w:r w:rsidR="00E25BF2">
        <w:t xml:space="preserve"> at a particular position</w:t>
      </w:r>
      <w:r w:rsidR="00BC2CB5">
        <w:t>).</w:t>
      </w:r>
    </w:p>
    <w:p w14:paraId="5AA5C885" w14:textId="102959B7" w:rsidR="000B0FAB" w:rsidRDefault="000B0FAB" w:rsidP="000B0FAB">
      <w:pPr>
        <w:pStyle w:val="Heading2"/>
        <w:rPr>
          <w:lang w:val="en-GB"/>
        </w:rPr>
      </w:pPr>
      <w:r>
        <w:rPr>
          <w:lang w:val="en-GB"/>
        </w:rPr>
        <w:t>Server-based Predictive Multiplayer Gaming</w:t>
      </w:r>
    </w:p>
    <w:p w14:paraId="77B5BD94" w14:textId="209F3435" w:rsidR="000B0FAB" w:rsidRDefault="000B0FAB" w:rsidP="000B0FAB">
      <w:pPr>
        <w:jc w:val="both"/>
      </w:pPr>
      <w:r>
        <w:t xml:space="preserve">Each online game Client is a Metaverse </w:t>
      </w:r>
      <w:r w:rsidR="005567C2">
        <w:t xml:space="preserve">that creates </w:t>
      </w:r>
      <w:r>
        <w:t xml:space="preserve">a Virtual Space (the Game State) </w:t>
      </w:r>
      <w:r w:rsidR="00117B77">
        <w:t xml:space="preserve">and </w:t>
      </w:r>
      <w:r w:rsidR="00572F61">
        <w:t xml:space="preserve">is </w:t>
      </w:r>
      <w:r>
        <w:t xml:space="preserve">connected to an </w:t>
      </w:r>
      <w:r w:rsidR="00C443B2">
        <w:t>A</w:t>
      </w:r>
      <w:r>
        <w:t xml:space="preserve">ctuator (the video display) </w:t>
      </w:r>
      <w:r w:rsidR="00572F61">
        <w:t xml:space="preserve">that converts the Virtual Space into </w:t>
      </w:r>
      <w:r w:rsidR="006D2CE8">
        <w:t>a</w:t>
      </w:r>
      <w:r w:rsidR="00F912EC">
        <w:t xml:space="preserve"> Real</w:t>
      </w:r>
      <w:r w:rsidR="006D2CE8">
        <w:t xml:space="preserve"> Audio and Visual Object </w:t>
      </w:r>
      <w:r w:rsidR="00E97A69">
        <w:t xml:space="preserve">for </w:t>
      </w:r>
      <w:r w:rsidR="006D2CE8">
        <w:t>human player</w:t>
      </w:r>
      <w:r w:rsidR="00E97A69">
        <w:t>’s use</w:t>
      </w:r>
      <w:r w:rsidR="006D2CE8">
        <w:t>.</w:t>
      </w:r>
      <w:r w:rsidR="00C443B2">
        <w:t xml:space="preserve"> The </w:t>
      </w:r>
      <w:r w:rsidR="0029579B">
        <w:t xml:space="preserve">Client’s Game State is </w:t>
      </w:r>
      <w:r w:rsidR="00D37F89">
        <w:t>constantly updated by the Game Server.</w:t>
      </w:r>
    </w:p>
    <w:p w14:paraId="04B8C105" w14:textId="7D6B356B" w:rsidR="00D37F89" w:rsidRDefault="00D37F89" w:rsidP="00ED1DB1">
      <w:pPr>
        <w:jc w:val="both"/>
      </w:pPr>
      <w:r>
        <w:t xml:space="preserve">The </w:t>
      </w:r>
      <w:r w:rsidR="00D46CF4">
        <w:t xml:space="preserve">Game </w:t>
      </w:r>
      <w:r>
        <w:t xml:space="preserve">Server </w:t>
      </w:r>
      <w:r w:rsidR="003F7214">
        <w:t xml:space="preserve">uses the </w:t>
      </w:r>
      <w:r w:rsidR="0029055C">
        <w:t xml:space="preserve">controller data </w:t>
      </w:r>
      <w:r w:rsidR="003F7214">
        <w:t xml:space="preserve">received </w:t>
      </w:r>
      <w:r w:rsidR="0029055C">
        <w:t xml:space="preserve">from the Client </w:t>
      </w:r>
      <w:r w:rsidR="003F7214">
        <w:t>to update its Game State</w:t>
      </w:r>
      <w:r w:rsidR="00F912EC">
        <w:t xml:space="preserve">, the Virtual Space of </w:t>
      </w:r>
      <w:r w:rsidR="00D46CF4">
        <w:t>the Game Server</w:t>
      </w:r>
      <w:r w:rsidR="00C74E49">
        <w:t>. The new Game State is notified to all Clients in the game.</w:t>
      </w:r>
      <w:r w:rsidR="00E97A69">
        <w:t xml:space="preserve"> The Virtual Space of the Game Server never gets converted into any Audio and Visual Objects</w:t>
      </w:r>
      <w:r w:rsidR="00ED1DB1">
        <w:t>.</w:t>
      </w:r>
    </w:p>
    <w:p w14:paraId="1D637569" w14:textId="00E6DCCB" w:rsidR="000B0FAB" w:rsidRDefault="000B0FAB" w:rsidP="00ED1DB1">
      <w:pPr>
        <w:jc w:val="both"/>
      </w:pPr>
      <w:r>
        <w:t xml:space="preserve">If there are missing controller data, </w:t>
      </w:r>
      <w:r w:rsidR="00ED1DB1">
        <w:t xml:space="preserve">the Game Server </w:t>
      </w:r>
      <w:r>
        <w:t>predicts the Virtual Space (Game State)with a neural network.</w:t>
      </w:r>
    </w:p>
    <w:p w14:paraId="33B115F0" w14:textId="77777777" w:rsidR="0022482A" w:rsidRDefault="0022482A" w:rsidP="00ED1DB1">
      <w:pPr>
        <w:jc w:val="both"/>
      </w:pPr>
    </w:p>
    <w:p w14:paraId="22642F2C" w14:textId="2C0CC4CE" w:rsidR="0022482A" w:rsidRPr="000B0FAB" w:rsidRDefault="0022482A" w:rsidP="00ED1DB1">
      <w:pPr>
        <w:jc w:val="both"/>
      </w:pPr>
      <w:r>
        <w:object w:dxaOrig="10510" w:dyaOrig="4650" w14:anchorId="20ED996B">
          <v:shape id="_x0000_i1032" type="#_x0000_t75" style="width:467.6pt;height:206.85pt" o:ole="">
            <v:imagedata r:id="rId20" o:title=""/>
          </v:shape>
          <o:OLEObject Type="Embed" ProgID="Paint.Picture" ShapeID="_x0000_i1032" DrawAspect="Content" ObjectID="_1703356228" r:id="rId21"/>
        </w:object>
      </w:r>
    </w:p>
    <w:p w14:paraId="4737D387" w14:textId="77777777" w:rsidR="00A67575" w:rsidRDefault="00A67575" w:rsidP="00A67575">
      <w:pPr>
        <w:jc w:val="both"/>
      </w:pPr>
    </w:p>
    <w:p w14:paraId="5785ABAC" w14:textId="66578936" w:rsidR="00B63593" w:rsidRDefault="00B63593" w:rsidP="00183176">
      <w:pPr>
        <w:pStyle w:val="Heading1"/>
        <w:jc w:val="both"/>
      </w:pPr>
      <w:r>
        <w:t>The Metaverse Project</w:t>
      </w:r>
    </w:p>
    <w:p w14:paraId="05791EB8" w14:textId="1F1DDEB7" w:rsidR="00343548" w:rsidRDefault="00681100" w:rsidP="00183176">
      <w:pPr>
        <w:jc w:val="both"/>
      </w:pPr>
      <w:r>
        <w:t>Th</w:t>
      </w:r>
      <w:r w:rsidR="000F3DA0">
        <w:t>e th</w:t>
      </w:r>
      <w:r>
        <w:t xml:space="preserve">ree </w:t>
      </w:r>
      <w:r w:rsidR="000F3DA0">
        <w:t>A</w:t>
      </w:r>
      <w:r>
        <w:t>reas used to map technologies into the Metaverse</w:t>
      </w:r>
      <w:r w:rsidR="004D22F6">
        <w:t xml:space="preserve"> project</w:t>
      </w:r>
      <w:r w:rsidR="000F3DA0">
        <w:t xml:space="preserve"> are</w:t>
      </w:r>
      <w:r w:rsidR="004D22F6">
        <w:t>:</w:t>
      </w:r>
    </w:p>
    <w:p w14:paraId="33F444BB" w14:textId="516F5042" w:rsidR="004D22F6" w:rsidRDefault="004D22F6" w:rsidP="00183176">
      <w:pPr>
        <w:pStyle w:val="ListParagraph"/>
        <w:numPr>
          <w:ilvl w:val="0"/>
          <w:numId w:val="14"/>
        </w:numPr>
        <w:jc w:val="both"/>
      </w:pPr>
      <w:r w:rsidRPr="00004068">
        <w:rPr>
          <w:i/>
          <w:iCs/>
        </w:rPr>
        <w:t>From Real to Virtual Space</w:t>
      </w:r>
      <w:r>
        <w:t xml:space="preserve">: </w:t>
      </w:r>
      <w:r w:rsidR="0023287A">
        <w:t xml:space="preserve">digitisation of Real Objects and processing performed before </w:t>
      </w:r>
      <w:r w:rsidR="00FE12B4">
        <w:t xml:space="preserve">a Virtual Object </w:t>
      </w:r>
      <w:r w:rsidR="00B300A0">
        <w:t>is made part of</w:t>
      </w:r>
      <w:r w:rsidR="00FE12B4">
        <w:t xml:space="preserve"> the Virtual Space</w:t>
      </w:r>
      <w:r w:rsidR="00B300A0">
        <w:t>.</w:t>
      </w:r>
    </w:p>
    <w:p w14:paraId="1C1EE492" w14:textId="0BB7B3CC" w:rsidR="0055767C" w:rsidRDefault="0055767C" w:rsidP="00183176">
      <w:pPr>
        <w:pStyle w:val="ListParagraph"/>
        <w:numPr>
          <w:ilvl w:val="0"/>
          <w:numId w:val="14"/>
        </w:numPr>
        <w:jc w:val="both"/>
      </w:pPr>
      <w:r w:rsidRPr="001B5415">
        <w:rPr>
          <w:i/>
          <w:iCs/>
        </w:rPr>
        <w:t>In the Virtual Space</w:t>
      </w:r>
      <w:r w:rsidR="00802ADF">
        <w:t xml:space="preserve">: </w:t>
      </w:r>
      <w:r w:rsidR="00537FAC">
        <w:t xml:space="preserve">creation and animation of </w:t>
      </w:r>
      <w:r w:rsidR="009B2431">
        <w:t xml:space="preserve">s </w:t>
      </w:r>
      <w:r w:rsidR="00537FAC">
        <w:t>Virtual Audio Objects and Virtual Video Objects</w:t>
      </w:r>
      <w:r w:rsidR="0066775E">
        <w:t xml:space="preserve"> that are synthetically created or derive from Real Objects</w:t>
      </w:r>
      <w:r w:rsidR="00537FAC">
        <w:t>.</w:t>
      </w:r>
    </w:p>
    <w:p w14:paraId="1D3F8529" w14:textId="7C3EA4DE" w:rsidR="00034E4D" w:rsidRPr="00343548" w:rsidRDefault="00034E4D" w:rsidP="00183176">
      <w:pPr>
        <w:pStyle w:val="ListParagraph"/>
        <w:numPr>
          <w:ilvl w:val="0"/>
          <w:numId w:val="14"/>
        </w:numPr>
        <w:jc w:val="both"/>
      </w:pPr>
      <w:r w:rsidRPr="001B5415">
        <w:rPr>
          <w:i/>
          <w:iCs/>
        </w:rPr>
        <w:t>From Virtual to Real Space</w:t>
      </w:r>
      <w:r>
        <w:t xml:space="preserve">: </w:t>
      </w:r>
      <w:r w:rsidR="00E87395">
        <w:t>conversion of a Virtual Space to a Real Space, including presentation and actuation.</w:t>
      </w:r>
    </w:p>
    <w:p w14:paraId="3E17DC19" w14:textId="27BB5271" w:rsidR="00B63593" w:rsidRDefault="00B63593" w:rsidP="00B63593">
      <w:pPr>
        <w:pStyle w:val="Heading2"/>
        <w:jc w:val="both"/>
      </w:pPr>
      <w:r>
        <w:t xml:space="preserve">From Real to Virtual </w:t>
      </w:r>
      <w:r w:rsidR="00A1148D">
        <w:rPr>
          <w:lang w:val="en-GB"/>
        </w:rPr>
        <w:t>Space</w:t>
      </w:r>
    </w:p>
    <w:p w14:paraId="3463732A" w14:textId="0CF09DB4" w:rsidR="00B63593" w:rsidRPr="00232809" w:rsidRDefault="00B63593" w:rsidP="00B63593">
      <w:pPr>
        <w:jc w:val="both"/>
      </w:pPr>
      <w:r>
        <w:t>This section addresses the data generated by sensors and process</w:t>
      </w:r>
      <w:r w:rsidR="008774C7">
        <w:t>ed</w:t>
      </w:r>
      <w:r>
        <w:t xml:space="preserve"> to make the data usable in the Virtual World.</w:t>
      </w:r>
    </w:p>
    <w:p w14:paraId="6645E20E" w14:textId="66783C3F" w:rsidR="00B63593" w:rsidRDefault="00B63593" w:rsidP="00B63593">
      <w:pPr>
        <w:pStyle w:val="Heading3"/>
        <w:jc w:val="both"/>
        <w:rPr>
          <w:lang w:val="en-GB"/>
        </w:rPr>
      </w:pPr>
      <w:r>
        <w:rPr>
          <w:lang w:val="en-GB"/>
        </w:rPr>
        <w:lastRenderedPageBreak/>
        <w:t>Audio Object processing</w:t>
      </w:r>
    </w:p>
    <w:p w14:paraId="2DAC19B9" w14:textId="7E152D2C" w:rsidR="0099671F" w:rsidRPr="0099671F" w:rsidRDefault="0099671F" w:rsidP="0099671F">
      <w:r>
        <w:t>Audio Object processing includes:</w:t>
      </w:r>
    </w:p>
    <w:p w14:paraId="2CD4F428" w14:textId="7E446899" w:rsidR="00B63593" w:rsidRDefault="0099671F" w:rsidP="00584AB2">
      <w:pPr>
        <w:pStyle w:val="ListParagraph"/>
        <w:numPr>
          <w:ilvl w:val="0"/>
          <w:numId w:val="5"/>
        </w:numPr>
        <w:jc w:val="both"/>
      </w:pPr>
      <w:r>
        <w:t>Separat</w:t>
      </w:r>
      <w:r w:rsidR="008853FE">
        <w:t>ion of the individual Audio Objects contained in a</w:t>
      </w:r>
      <w:r w:rsidR="00B63593">
        <w:t xml:space="preserve">n Audio Object to enable the </w:t>
      </w:r>
      <w:r w:rsidR="00111F07">
        <w:t>Metaverse</w:t>
      </w:r>
      <w:r w:rsidR="00B63593">
        <w:t xml:space="preserve"> to handle them individually.</w:t>
      </w:r>
    </w:p>
    <w:p w14:paraId="537480BD" w14:textId="44E27AAA" w:rsidR="00FB15CD" w:rsidRDefault="00FB15CD" w:rsidP="00584AB2">
      <w:pPr>
        <w:pStyle w:val="ListParagraph"/>
        <w:numPr>
          <w:ilvl w:val="0"/>
          <w:numId w:val="5"/>
        </w:numPr>
        <w:jc w:val="both"/>
      </w:pPr>
      <w:r>
        <w:t>Extraction of the Audio Features.</w:t>
      </w:r>
    </w:p>
    <w:p w14:paraId="00A764EC" w14:textId="0FA8A2A6" w:rsidR="00B63593" w:rsidRDefault="003F679F" w:rsidP="00584AB2">
      <w:pPr>
        <w:pStyle w:val="ListParagraph"/>
        <w:numPr>
          <w:ilvl w:val="0"/>
          <w:numId w:val="5"/>
        </w:numPr>
        <w:jc w:val="both"/>
      </w:pPr>
      <w:r>
        <w:t>I</w:t>
      </w:r>
      <w:r w:rsidR="00B63593">
        <w:t>dentification of the spatial coordinates of the individual Audio Objects.</w:t>
      </w:r>
    </w:p>
    <w:p w14:paraId="30D762AA" w14:textId="040FBA0F" w:rsidR="00B63593" w:rsidRDefault="00B63593" w:rsidP="00B63593">
      <w:pPr>
        <w:jc w:val="both"/>
      </w:pPr>
      <w:r>
        <w:t>In MPAI:</w:t>
      </w:r>
    </w:p>
    <w:p w14:paraId="6A617FAD" w14:textId="77777777" w:rsidR="00A1148D" w:rsidRDefault="00A1148D" w:rsidP="00B63593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A1148D" w:rsidRPr="00A1148D" w14:paraId="076580A8" w14:textId="77777777" w:rsidTr="00A1148D">
        <w:tc>
          <w:tcPr>
            <w:tcW w:w="1413" w:type="dxa"/>
          </w:tcPr>
          <w:p w14:paraId="662C5E30" w14:textId="2AC1606D" w:rsidR="00A1148D" w:rsidRPr="00A1148D" w:rsidRDefault="00A1148D" w:rsidP="004F2CC9">
            <w:pPr>
              <w:jc w:val="both"/>
            </w:pPr>
            <w:r w:rsidRPr="00A1148D">
              <w:t xml:space="preserve">CAE-EAE </w:t>
            </w:r>
          </w:p>
        </w:tc>
        <w:tc>
          <w:tcPr>
            <w:tcW w:w="7932" w:type="dxa"/>
          </w:tcPr>
          <w:p w14:paraId="1E07AC60" w14:textId="3F1DF86E" w:rsidR="000F0C78" w:rsidRDefault="00A06F76" w:rsidP="00584AB2">
            <w:pPr>
              <w:pStyle w:val="ListParagraph"/>
              <w:numPr>
                <w:ilvl w:val="0"/>
                <w:numId w:val="11"/>
              </w:numPr>
              <w:jc w:val="both"/>
            </w:pPr>
            <w:r>
              <w:t>Remove n</w:t>
            </w:r>
            <w:r w:rsidR="00A1148D" w:rsidRPr="00A1148D">
              <w:t>on-</w:t>
            </w:r>
            <w:r w:rsidR="00A1148D">
              <w:t>S</w:t>
            </w:r>
            <w:r w:rsidR="00A1148D" w:rsidRPr="00A1148D">
              <w:t xml:space="preserve">peech </w:t>
            </w:r>
            <w:r w:rsidR="00A1148D">
              <w:t xml:space="preserve">Audio Objects </w:t>
            </w:r>
            <w:r w:rsidR="00FE07D8">
              <w:t xml:space="preserve">from </w:t>
            </w:r>
            <w:r w:rsidR="00A1148D">
              <w:t xml:space="preserve">the </w:t>
            </w:r>
            <w:r w:rsidR="000F0C78">
              <w:t xml:space="preserve">sensed </w:t>
            </w:r>
            <w:r w:rsidR="00FE07D8">
              <w:t xml:space="preserve">Real </w:t>
            </w:r>
            <w:r w:rsidR="00A1148D">
              <w:t>Audio Object</w:t>
            </w:r>
            <w:r w:rsidR="00A1148D" w:rsidRPr="00A1148D">
              <w:t xml:space="preserve">. </w:t>
            </w:r>
          </w:p>
          <w:p w14:paraId="716BC66B" w14:textId="5DA83F8D" w:rsidR="000F0C78" w:rsidRDefault="007712A6" w:rsidP="00584AB2">
            <w:pPr>
              <w:pStyle w:val="ListParagraph"/>
              <w:numPr>
                <w:ilvl w:val="0"/>
                <w:numId w:val="11"/>
              </w:numPr>
              <w:jc w:val="both"/>
            </w:pPr>
            <w:r>
              <w:t xml:space="preserve">Separate </w:t>
            </w:r>
            <w:r w:rsidR="00C13996">
              <w:t>t</w:t>
            </w:r>
            <w:r w:rsidR="00A1148D" w:rsidRPr="00A1148D">
              <w:t xml:space="preserve">he remaining </w:t>
            </w:r>
            <w:r w:rsidR="00A1148D">
              <w:t>S</w:t>
            </w:r>
            <w:r w:rsidR="00A1148D" w:rsidRPr="00A1148D">
              <w:t xml:space="preserve">peech </w:t>
            </w:r>
            <w:r w:rsidR="00A1148D">
              <w:t xml:space="preserve">Object </w:t>
            </w:r>
            <w:r w:rsidR="00A1148D" w:rsidRPr="00A1148D">
              <w:t xml:space="preserve">its </w:t>
            </w:r>
            <w:r w:rsidR="000F0C78" w:rsidRPr="00A1148D">
              <w:t xml:space="preserve">component </w:t>
            </w:r>
            <w:r w:rsidR="000F0C78">
              <w:t>S</w:t>
            </w:r>
            <w:r w:rsidR="00A1148D" w:rsidRPr="00A1148D">
              <w:t>peech</w:t>
            </w:r>
            <w:r w:rsidR="000F0C78">
              <w:t xml:space="preserve"> Objects</w:t>
            </w:r>
            <w:r w:rsidR="00A1148D">
              <w:t>.</w:t>
            </w:r>
          </w:p>
          <w:p w14:paraId="4F263253" w14:textId="6711E35A" w:rsidR="00A1148D" w:rsidRPr="00A1148D" w:rsidRDefault="00C13996" w:rsidP="00584AB2">
            <w:pPr>
              <w:pStyle w:val="ListParagraph"/>
              <w:numPr>
                <w:ilvl w:val="0"/>
                <w:numId w:val="11"/>
              </w:numPr>
              <w:jc w:val="both"/>
            </w:pPr>
            <w:r>
              <w:t>Provide a</w:t>
            </w:r>
            <w:r w:rsidR="000F0C78">
              <w:t xml:space="preserve"> description of the</w:t>
            </w:r>
            <w:r w:rsidR="00A1148D" w:rsidRPr="00A1148D">
              <w:t xml:space="preserve"> Audio </w:t>
            </w:r>
            <w:r w:rsidR="007D7089">
              <w:t>Space</w:t>
            </w:r>
            <w:r w:rsidR="00A1148D" w:rsidRPr="00A1148D">
              <w:t>.</w:t>
            </w:r>
          </w:p>
        </w:tc>
      </w:tr>
      <w:tr w:rsidR="00A1148D" w:rsidRPr="00A1148D" w14:paraId="6D81E1D3" w14:textId="77777777" w:rsidTr="00A1148D">
        <w:tc>
          <w:tcPr>
            <w:tcW w:w="1413" w:type="dxa"/>
          </w:tcPr>
          <w:p w14:paraId="5C057316" w14:textId="579D0A57" w:rsidR="00A1148D" w:rsidRPr="00A1148D" w:rsidRDefault="00A1148D" w:rsidP="004F2CC9">
            <w:pPr>
              <w:jc w:val="both"/>
            </w:pPr>
            <w:r w:rsidRPr="00A1148D">
              <w:t xml:space="preserve">CAE-AOG </w:t>
            </w:r>
          </w:p>
        </w:tc>
        <w:tc>
          <w:tcPr>
            <w:tcW w:w="7932" w:type="dxa"/>
          </w:tcPr>
          <w:p w14:paraId="581D0CD3" w14:textId="5C88C5DE" w:rsidR="00A1148D" w:rsidRPr="00A1148D" w:rsidRDefault="00E76DFD" w:rsidP="004F2CC9">
            <w:pPr>
              <w:jc w:val="both"/>
            </w:pPr>
            <w:r>
              <w:t xml:space="preserve">Separate, identify </w:t>
            </w:r>
            <w:r w:rsidR="007A45EE">
              <w:t>and</w:t>
            </w:r>
            <w:r>
              <w:t xml:space="preserve"> </w:t>
            </w:r>
            <w:r w:rsidRPr="00A1148D">
              <w:t>ma</w:t>
            </w:r>
            <w:r w:rsidR="007A45EE">
              <w:t>k</w:t>
            </w:r>
            <w:r w:rsidRPr="00A1148D">
              <w:t>e independently available</w:t>
            </w:r>
            <w:r>
              <w:t xml:space="preserve"> the i</w:t>
            </w:r>
            <w:r w:rsidR="00A1148D" w:rsidRPr="00A1148D">
              <w:t xml:space="preserve">ndividual </w:t>
            </w:r>
            <w:r w:rsidR="007D7089">
              <w:t>A</w:t>
            </w:r>
            <w:r w:rsidR="00A1148D" w:rsidRPr="00A1148D">
              <w:t xml:space="preserve">udio </w:t>
            </w:r>
            <w:r w:rsidR="007D7089">
              <w:t>Objects of an Audio Space</w:t>
            </w:r>
            <w:r w:rsidR="00A1148D" w:rsidRPr="00A1148D">
              <w:t xml:space="preserve">. </w:t>
            </w:r>
          </w:p>
        </w:tc>
      </w:tr>
    </w:tbl>
    <w:p w14:paraId="168CFAF3" w14:textId="77777777" w:rsidR="00B63593" w:rsidRDefault="00B63593" w:rsidP="00B63593">
      <w:pPr>
        <w:pStyle w:val="Heading3"/>
        <w:jc w:val="both"/>
        <w:rPr>
          <w:lang w:val="en-GB"/>
        </w:rPr>
      </w:pPr>
      <w:r>
        <w:rPr>
          <w:lang w:val="en-GB"/>
        </w:rPr>
        <w:t>Speech Object processing</w:t>
      </w:r>
    </w:p>
    <w:p w14:paraId="3983FD64" w14:textId="5FF2C490" w:rsidR="00B63593" w:rsidRDefault="00B63593" w:rsidP="00B63593">
      <w:pPr>
        <w:jc w:val="both"/>
      </w:pPr>
      <w:r>
        <w:t>Speech Object</w:t>
      </w:r>
      <w:r w:rsidR="008C7270">
        <w:t xml:space="preserve"> processing </w:t>
      </w:r>
      <w:r w:rsidR="00160E71">
        <w:t xml:space="preserve">seeks to </w:t>
      </w:r>
      <w:r>
        <w:t xml:space="preserve">achieve the goals of a human brain extracting </w:t>
      </w:r>
      <w:r w:rsidR="00A75D88">
        <w:t xml:space="preserve">information from speech </w:t>
      </w:r>
      <w:r w:rsidR="00767A8C">
        <w:t>and</w:t>
      </w:r>
      <w:r>
        <w:t xml:space="preserve"> more results than a human brain</w:t>
      </w:r>
      <w:r w:rsidRPr="00B63593">
        <w:t xml:space="preserve"> </w:t>
      </w:r>
      <w:r>
        <w:t>can possibly achieve.</w:t>
      </w:r>
    </w:p>
    <w:p w14:paraId="179CB940" w14:textId="0F3870DC" w:rsidR="00B63593" w:rsidRDefault="00B63593" w:rsidP="00B63593">
      <w:pPr>
        <w:jc w:val="both"/>
      </w:pPr>
      <w:r>
        <w:t>In MPAI:</w:t>
      </w:r>
    </w:p>
    <w:p w14:paraId="034E637E" w14:textId="77777777" w:rsidR="00D83156" w:rsidRDefault="00D83156" w:rsidP="00B63593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790"/>
      </w:tblGrid>
      <w:tr w:rsidR="00D83156" w:rsidRPr="00D83156" w14:paraId="4A667E85" w14:textId="77777777" w:rsidTr="00D83156">
        <w:tc>
          <w:tcPr>
            <w:tcW w:w="1555" w:type="dxa"/>
          </w:tcPr>
          <w:p w14:paraId="6C481BCA" w14:textId="5D2D1824" w:rsidR="00D83156" w:rsidRPr="00D83156" w:rsidRDefault="00D83156" w:rsidP="005932C5">
            <w:pPr>
              <w:jc w:val="both"/>
            </w:pPr>
            <w:r w:rsidRPr="00D83156">
              <w:t>CAE-EES</w:t>
            </w:r>
          </w:p>
        </w:tc>
        <w:tc>
          <w:tcPr>
            <w:tcW w:w="7790" w:type="dxa"/>
          </w:tcPr>
          <w:p w14:paraId="143093B9" w14:textId="2B2D91A5" w:rsidR="00D83156" w:rsidRDefault="00D83156" w:rsidP="005932C5">
            <w:pPr>
              <w:jc w:val="both"/>
            </w:pPr>
            <w:r>
              <w:t xml:space="preserve">Add </w:t>
            </w:r>
            <w:r w:rsidRPr="00D83156">
              <w:t xml:space="preserve">an emotion </w:t>
            </w:r>
            <w:r>
              <w:t xml:space="preserve">to </w:t>
            </w:r>
            <w:r w:rsidRPr="00D83156">
              <w:t>a</w:t>
            </w:r>
            <w:r w:rsidR="007D7089">
              <w:t xml:space="preserve"> Speech Object that has no embedded</w:t>
            </w:r>
            <w:r w:rsidRPr="00D83156">
              <w:t xml:space="preserve"> emotion</w:t>
            </w:r>
            <w:r w:rsidR="007D7089">
              <w:t xml:space="preserve"> b</w:t>
            </w:r>
            <w:r w:rsidR="00A62616">
              <w:t>y</w:t>
            </w:r>
            <w:r w:rsidR="007D7089">
              <w:t xml:space="preserve"> either:</w:t>
            </w:r>
          </w:p>
          <w:p w14:paraId="3D0EF76F" w14:textId="77777777" w:rsidR="00D83156" w:rsidRDefault="00D83156" w:rsidP="00584AB2">
            <w:pPr>
              <w:pStyle w:val="ListParagraph"/>
              <w:numPr>
                <w:ilvl w:val="0"/>
                <w:numId w:val="9"/>
              </w:numPr>
              <w:jc w:val="both"/>
            </w:pPr>
            <w:r>
              <w:t xml:space="preserve">Providing the standard </w:t>
            </w:r>
            <w:r w:rsidRPr="00D83156">
              <w:t>identifie</w:t>
            </w:r>
            <w:r>
              <w:t>r of the emotion.</w:t>
            </w:r>
          </w:p>
          <w:p w14:paraId="255F0C45" w14:textId="56FEB9CB" w:rsidR="00D83156" w:rsidRPr="00D83156" w:rsidRDefault="00A62616" w:rsidP="00584AB2">
            <w:pPr>
              <w:pStyle w:val="ListParagraph"/>
              <w:numPr>
                <w:ilvl w:val="0"/>
                <w:numId w:val="9"/>
              </w:numPr>
              <w:jc w:val="both"/>
            </w:pPr>
            <w:r>
              <w:t>G</w:t>
            </w:r>
            <w:r w:rsidR="00D83156">
              <w:t xml:space="preserve">iving </w:t>
            </w:r>
            <w:r w:rsidR="00D83156" w:rsidRPr="00D83156">
              <w:t xml:space="preserve">a model </w:t>
            </w:r>
            <w:r w:rsidR="007D7089">
              <w:t xml:space="preserve">Speech Object </w:t>
            </w:r>
            <w:r w:rsidR="00D83156">
              <w:t>and ask</w:t>
            </w:r>
            <w:r w:rsidR="007D7089">
              <w:t>ing the Metaverse</w:t>
            </w:r>
            <w:r w:rsidR="00D83156">
              <w:t xml:space="preserve"> to </w:t>
            </w:r>
            <w:r w:rsidR="007D7089">
              <w:t xml:space="preserve">add an emotion to the Speech Object that </w:t>
            </w:r>
            <w:r w:rsidR="00D83156" w:rsidRPr="00D83156">
              <w:t>imitat</w:t>
            </w:r>
            <w:r w:rsidR="00D83156">
              <w:t>e</w:t>
            </w:r>
            <w:r w:rsidR="007D7089">
              <w:t>s</w:t>
            </w:r>
            <w:r w:rsidR="00D83156" w:rsidRPr="00D83156">
              <w:t xml:space="preserve"> the emotion </w:t>
            </w:r>
            <w:r w:rsidR="00111F07">
              <w:t>embedded</w:t>
            </w:r>
            <w:r w:rsidR="00D83156" w:rsidRPr="00D83156">
              <w:t xml:space="preserve"> in</w:t>
            </w:r>
            <w:r w:rsidR="00D83156">
              <w:t xml:space="preserve"> </w:t>
            </w:r>
            <w:r>
              <w:t xml:space="preserve">the </w:t>
            </w:r>
            <w:r w:rsidR="00111F07" w:rsidRPr="00D83156">
              <w:t xml:space="preserve">model </w:t>
            </w:r>
            <w:r w:rsidR="00111F07">
              <w:t>Speech Object</w:t>
            </w:r>
            <w:r w:rsidR="00D83156" w:rsidRPr="00D83156">
              <w:t>.</w:t>
            </w:r>
          </w:p>
        </w:tc>
      </w:tr>
      <w:tr w:rsidR="00D83156" w:rsidRPr="00D83156" w14:paraId="723F1533" w14:textId="77777777" w:rsidTr="00D83156">
        <w:tc>
          <w:tcPr>
            <w:tcW w:w="1555" w:type="dxa"/>
          </w:tcPr>
          <w:p w14:paraId="59108AC8" w14:textId="023865BC" w:rsidR="00D83156" w:rsidRPr="00D83156" w:rsidRDefault="00D83156" w:rsidP="005932C5">
            <w:pPr>
              <w:jc w:val="both"/>
            </w:pPr>
            <w:r w:rsidRPr="00D83156">
              <w:t>MMC-CWE</w:t>
            </w:r>
          </w:p>
        </w:tc>
        <w:tc>
          <w:tcPr>
            <w:tcW w:w="7790" w:type="dxa"/>
          </w:tcPr>
          <w:p w14:paraId="6AA90C05" w14:textId="27705BBE" w:rsidR="00D83156" w:rsidRPr="00D83156" w:rsidRDefault="000171F2" w:rsidP="005932C5">
            <w:pPr>
              <w:jc w:val="both"/>
            </w:pPr>
            <w:r>
              <w:t>E</w:t>
            </w:r>
            <w:r w:rsidR="00D83156" w:rsidRPr="00D83156">
              <w:t>xtract text, emotion and meaning</w:t>
            </w:r>
            <w:r w:rsidR="00111F07">
              <w:t xml:space="preserve"> from </w:t>
            </w:r>
            <w:r>
              <w:t>a Speech Object</w:t>
            </w:r>
            <w:r w:rsidR="00D83156" w:rsidRPr="00D83156">
              <w:t>.</w:t>
            </w:r>
          </w:p>
        </w:tc>
      </w:tr>
      <w:tr w:rsidR="00D83156" w:rsidRPr="00D83156" w14:paraId="074E0D32" w14:textId="77777777" w:rsidTr="00D83156">
        <w:tc>
          <w:tcPr>
            <w:tcW w:w="1555" w:type="dxa"/>
          </w:tcPr>
          <w:p w14:paraId="791D2941" w14:textId="2B34D730" w:rsidR="00D83156" w:rsidRPr="00D83156" w:rsidRDefault="00D83156" w:rsidP="005932C5">
            <w:pPr>
              <w:jc w:val="both"/>
            </w:pPr>
            <w:r w:rsidRPr="00D83156">
              <w:t>MMC-MQA</w:t>
            </w:r>
          </w:p>
        </w:tc>
        <w:tc>
          <w:tcPr>
            <w:tcW w:w="7790" w:type="dxa"/>
          </w:tcPr>
          <w:p w14:paraId="6EC499D2" w14:textId="61AB9F3F" w:rsidR="00D83156" w:rsidRPr="00D83156" w:rsidRDefault="00333647" w:rsidP="005932C5">
            <w:pPr>
              <w:jc w:val="both"/>
            </w:pPr>
            <w:r>
              <w:t>E</w:t>
            </w:r>
            <w:r w:rsidR="00D83156" w:rsidRPr="00D83156">
              <w:t>xtract text, meaning and intention</w:t>
            </w:r>
            <w:r w:rsidR="00111F07">
              <w:t xml:space="preserve"> from </w:t>
            </w:r>
            <w:r>
              <w:t>a Speech Object</w:t>
            </w:r>
            <w:r w:rsidR="00D83156" w:rsidRPr="00D83156">
              <w:t>.</w:t>
            </w:r>
          </w:p>
        </w:tc>
      </w:tr>
      <w:tr w:rsidR="008811B1" w:rsidRPr="00D83156" w14:paraId="00E3ADCC" w14:textId="77777777" w:rsidTr="00D83156">
        <w:tc>
          <w:tcPr>
            <w:tcW w:w="1555" w:type="dxa"/>
          </w:tcPr>
          <w:p w14:paraId="52876DF7" w14:textId="0B58E4E1" w:rsidR="008811B1" w:rsidRPr="00D83156" w:rsidRDefault="008811B1" w:rsidP="005932C5">
            <w:pPr>
              <w:jc w:val="both"/>
            </w:pPr>
            <w:r>
              <w:t>CAV-HCI</w:t>
            </w:r>
          </w:p>
        </w:tc>
        <w:tc>
          <w:tcPr>
            <w:tcW w:w="7790" w:type="dxa"/>
          </w:tcPr>
          <w:p w14:paraId="6C426B69" w14:textId="77777777" w:rsidR="00522252" w:rsidRDefault="00B4032C" w:rsidP="005932C5">
            <w:pPr>
              <w:jc w:val="both"/>
            </w:pPr>
            <w:r>
              <w:t>A</w:t>
            </w:r>
            <w:r w:rsidR="00F318BA">
              <w:t xml:space="preserve">uthenticate </w:t>
            </w:r>
            <w:r>
              <w:t xml:space="preserve">a user of a CAV </w:t>
            </w:r>
            <w:r w:rsidR="00F318BA">
              <w:t>talking to the CAV</w:t>
            </w:r>
            <w:r w:rsidR="00DC507F">
              <w:t xml:space="preserve"> by</w:t>
            </w:r>
            <w:r w:rsidR="00F318BA">
              <w:t xml:space="preserve"> </w:t>
            </w:r>
          </w:p>
          <w:p w14:paraId="52B950B3" w14:textId="512AD140" w:rsidR="0067144C" w:rsidRDefault="0067144C" w:rsidP="00522252">
            <w:pPr>
              <w:pStyle w:val="ListParagraph"/>
              <w:numPr>
                <w:ilvl w:val="0"/>
                <w:numId w:val="15"/>
              </w:numPr>
              <w:jc w:val="both"/>
            </w:pPr>
            <w:r>
              <w:t>S</w:t>
            </w:r>
            <w:r w:rsidR="00630367">
              <w:t xml:space="preserve">eparating the Speech Object of the Human Object </w:t>
            </w:r>
            <w:r w:rsidR="00671835">
              <w:t xml:space="preserve">captured by the CAV’s microphone array </w:t>
            </w:r>
            <w:r w:rsidR="00630367">
              <w:t>from the rest of the surrounding sound</w:t>
            </w:r>
          </w:p>
          <w:p w14:paraId="30928ACD" w14:textId="64948ECE" w:rsidR="008811B1" w:rsidRPr="00D83156" w:rsidRDefault="0067144C" w:rsidP="00522252">
            <w:pPr>
              <w:pStyle w:val="ListParagraph"/>
              <w:numPr>
                <w:ilvl w:val="0"/>
                <w:numId w:val="15"/>
              </w:numPr>
              <w:jc w:val="both"/>
            </w:pPr>
            <w:r>
              <w:t>E</w:t>
            </w:r>
            <w:r w:rsidR="008C72C4">
              <w:t>xtract</w:t>
            </w:r>
            <w:r w:rsidR="004368D2">
              <w:t>ing</w:t>
            </w:r>
            <w:r w:rsidR="008C72C4">
              <w:t xml:space="preserve"> and process</w:t>
            </w:r>
            <w:r w:rsidR="004368D2">
              <w:t>ing</w:t>
            </w:r>
            <w:r w:rsidR="008C72C4">
              <w:t xml:space="preserve"> the Speech Features </w:t>
            </w:r>
            <w:r w:rsidR="004368D2">
              <w:t xml:space="preserve">of the Speech Object </w:t>
            </w:r>
            <w:r w:rsidR="008C72C4">
              <w:t>to determine the identity of the Human Object.</w:t>
            </w:r>
          </w:p>
        </w:tc>
      </w:tr>
    </w:tbl>
    <w:p w14:paraId="2D69AE35" w14:textId="77777777" w:rsidR="00025159" w:rsidRPr="00025159" w:rsidRDefault="00B63593" w:rsidP="00B63593">
      <w:pPr>
        <w:pStyle w:val="Heading3"/>
        <w:jc w:val="both"/>
        <w:rPr>
          <w:lang w:val="en-GB"/>
        </w:rPr>
      </w:pPr>
      <w:r>
        <w:rPr>
          <w:lang w:val="en-GB"/>
        </w:rPr>
        <w:t>Visual Object processing</w:t>
      </w:r>
      <w:r w:rsidR="00025159" w:rsidRPr="00025159">
        <w:t xml:space="preserve"> </w:t>
      </w:r>
    </w:p>
    <w:p w14:paraId="6F79F764" w14:textId="48A942B9" w:rsidR="00B63593" w:rsidRDefault="00025159" w:rsidP="00025159">
      <w:pPr>
        <w:jc w:val="both"/>
      </w:pPr>
      <w:r>
        <w:t>Visual Object processing includes</w:t>
      </w:r>
    </w:p>
    <w:p w14:paraId="3EC9DC34" w14:textId="1B782C05" w:rsidR="006103D3" w:rsidRDefault="006103D3" w:rsidP="006103D3">
      <w:pPr>
        <w:pStyle w:val="ListParagraph"/>
        <w:numPr>
          <w:ilvl w:val="0"/>
          <w:numId w:val="16"/>
        </w:numPr>
        <w:jc w:val="both"/>
      </w:pPr>
      <w:r>
        <w:t xml:space="preserve">Separation of the individual </w:t>
      </w:r>
      <w:r w:rsidR="009A566A">
        <w:t>Visual</w:t>
      </w:r>
      <w:r>
        <w:t xml:space="preserve"> Objects contained in a </w:t>
      </w:r>
      <w:r w:rsidR="009A566A">
        <w:t>Visual</w:t>
      </w:r>
      <w:r>
        <w:t xml:space="preserve"> Object to enable the Metaverse to handle them individually.</w:t>
      </w:r>
    </w:p>
    <w:p w14:paraId="6961DAA4" w14:textId="77777777" w:rsidR="00FB15CD" w:rsidRDefault="00FB15CD" w:rsidP="00FB15CD">
      <w:pPr>
        <w:pStyle w:val="ListParagraph"/>
        <w:numPr>
          <w:ilvl w:val="0"/>
          <w:numId w:val="16"/>
        </w:numPr>
        <w:jc w:val="both"/>
      </w:pPr>
      <w:r>
        <w:t>Extraction of Visual Features.</w:t>
      </w:r>
    </w:p>
    <w:p w14:paraId="2E464C25" w14:textId="3476607D" w:rsidR="00B63593" w:rsidRDefault="00B63593" w:rsidP="002D2710">
      <w:pPr>
        <w:pStyle w:val="ListParagraph"/>
        <w:numPr>
          <w:ilvl w:val="0"/>
          <w:numId w:val="16"/>
        </w:numPr>
        <w:jc w:val="both"/>
      </w:pPr>
      <w:r>
        <w:t xml:space="preserve">Identification of the possibly </w:t>
      </w:r>
      <w:r w:rsidR="001B4FA3">
        <w:t>varying</w:t>
      </w:r>
      <w:r>
        <w:t xml:space="preserve"> spatial coordinates of the individual Visual Objects.</w:t>
      </w:r>
    </w:p>
    <w:p w14:paraId="17D33E35" w14:textId="6B7C2C99" w:rsidR="00B63593" w:rsidRDefault="00B63593" w:rsidP="00B63593">
      <w:pPr>
        <w:jc w:val="both"/>
      </w:pPr>
      <w:r>
        <w:t>In MPAI:</w:t>
      </w:r>
    </w:p>
    <w:p w14:paraId="15C7CC1E" w14:textId="77777777" w:rsidR="00111F07" w:rsidRDefault="00111F07" w:rsidP="00B63593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790"/>
      </w:tblGrid>
      <w:tr w:rsidR="00A979D6" w:rsidRPr="00A979D6" w14:paraId="064FACD4" w14:textId="77777777" w:rsidTr="00A979D6">
        <w:tc>
          <w:tcPr>
            <w:tcW w:w="1555" w:type="dxa"/>
          </w:tcPr>
          <w:p w14:paraId="48D320A7" w14:textId="54573627" w:rsidR="00A979D6" w:rsidRPr="00A979D6" w:rsidRDefault="00A979D6" w:rsidP="007C302F">
            <w:pPr>
              <w:jc w:val="both"/>
            </w:pPr>
            <w:r w:rsidRPr="00A979D6">
              <w:t xml:space="preserve">MPAI-MQA </w:t>
            </w:r>
          </w:p>
        </w:tc>
        <w:tc>
          <w:tcPr>
            <w:tcW w:w="7790" w:type="dxa"/>
          </w:tcPr>
          <w:p w14:paraId="66989316" w14:textId="0D521753" w:rsidR="00A979D6" w:rsidRPr="00A979D6" w:rsidRDefault="00A979D6" w:rsidP="007C302F">
            <w:pPr>
              <w:jc w:val="both"/>
            </w:pPr>
            <w:r>
              <w:t xml:space="preserve">Separate and give </w:t>
            </w:r>
            <w:r w:rsidRPr="00A979D6">
              <w:t>a</w:t>
            </w:r>
            <w:r>
              <w:t>n</w:t>
            </w:r>
            <w:r w:rsidRPr="00A979D6">
              <w:t xml:space="preserve"> </w:t>
            </w:r>
            <w:r>
              <w:t>identifier to a</w:t>
            </w:r>
            <w:r w:rsidR="00111F07">
              <w:t xml:space="preserve"> Visual</w:t>
            </w:r>
            <w:r>
              <w:t xml:space="preserve"> </w:t>
            </w:r>
            <w:r w:rsidR="00111F07">
              <w:t>O</w:t>
            </w:r>
            <w:r w:rsidRPr="00A979D6">
              <w:t>bject held by a human.</w:t>
            </w:r>
          </w:p>
        </w:tc>
      </w:tr>
      <w:tr w:rsidR="00A979D6" w:rsidRPr="00A979D6" w14:paraId="2B9A2A58" w14:textId="77777777" w:rsidTr="00A979D6">
        <w:tc>
          <w:tcPr>
            <w:tcW w:w="1555" w:type="dxa"/>
          </w:tcPr>
          <w:p w14:paraId="39A601D4" w14:textId="30C55B3F" w:rsidR="00A979D6" w:rsidRPr="00A979D6" w:rsidRDefault="00A979D6" w:rsidP="007C302F">
            <w:pPr>
              <w:jc w:val="both"/>
            </w:pPr>
            <w:r w:rsidRPr="00A979D6">
              <w:t xml:space="preserve">MPAI-CAS </w:t>
            </w:r>
          </w:p>
        </w:tc>
        <w:tc>
          <w:tcPr>
            <w:tcW w:w="7790" w:type="dxa"/>
          </w:tcPr>
          <w:p w14:paraId="46EDD481" w14:textId="77777777" w:rsidR="00A979D6" w:rsidRDefault="00A979D6" w:rsidP="007C302F">
            <w:pPr>
              <w:jc w:val="both"/>
            </w:pPr>
            <w:r w:rsidRPr="00A979D6">
              <w:t xml:space="preserve">(Conversation about a scene) </w:t>
            </w:r>
          </w:p>
          <w:p w14:paraId="4D25F77D" w14:textId="45AB3EDE" w:rsidR="006C0F7B" w:rsidRDefault="00C67DAF" w:rsidP="00A9098D">
            <w:pPr>
              <w:pStyle w:val="ListParagraph"/>
              <w:numPr>
                <w:ilvl w:val="0"/>
                <w:numId w:val="17"/>
              </w:numPr>
              <w:jc w:val="both"/>
            </w:pPr>
            <w:r>
              <w:t>S</w:t>
            </w:r>
            <w:r w:rsidR="00A979D6">
              <w:t>eparate and identif</w:t>
            </w:r>
            <w:r>
              <w:t>y</w:t>
            </w:r>
            <w:r w:rsidR="00A979D6">
              <w:t xml:space="preserve"> </w:t>
            </w:r>
            <w:r w:rsidR="00A979D6" w:rsidRPr="00A979D6">
              <w:t xml:space="preserve">the </w:t>
            </w:r>
            <w:r w:rsidR="00111F07">
              <w:t>Visual O</w:t>
            </w:r>
            <w:r w:rsidR="00A979D6" w:rsidRPr="00A979D6">
              <w:t xml:space="preserve">bjects </w:t>
            </w:r>
            <w:r w:rsidR="00FC783A">
              <w:t>including the Human Object</w:t>
            </w:r>
            <w:r w:rsidR="00860E0D">
              <w:t xml:space="preserve"> </w:t>
            </w:r>
            <w:r w:rsidR="00860E0D" w:rsidRPr="00A979D6">
              <w:t xml:space="preserve">of a </w:t>
            </w:r>
            <w:r w:rsidR="00860E0D">
              <w:t>Visual Space</w:t>
            </w:r>
            <w:r w:rsidR="006C0F7B">
              <w:t>.</w:t>
            </w:r>
          </w:p>
          <w:p w14:paraId="373A6DD0" w14:textId="33087A2F" w:rsidR="006C0F7B" w:rsidRDefault="006C0F7B" w:rsidP="00A9098D">
            <w:pPr>
              <w:pStyle w:val="ListParagraph"/>
              <w:numPr>
                <w:ilvl w:val="0"/>
                <w:numId w:val="17"/>
              </w:numPr>
              <w:jc w:val="both"/>
            </w:pPr>
            <w:r>
              <w:t>C</w:t>
            </w:r>
            <w:r w:rsidR="00860E0D">
              <w:t>reate a Visual Space description</w:t>
            </w:r>
            <w:r>
              <w:t>.</w:t>
            </w:r>
          </w:p>
          <w:p w14:paraId="2D59A0EA" w14:textId="67441DBC" w:rsidR="006C0F7B" w:rsidRDefault="006C0F7B" w:rsidP="00A9098D">
            <w:pPr>
              <w:pStyle w:val="ListParagraph"/>
              <w:numPr>
                <w:ilvl w:val="0"/>
                <w:numId w:val="17"/>
              </w:numPr>
              <w:jc w:val="both"/>
            </w:pPr>
            <w:r>
              <w:t>F</w:t>
            </w:r>
            <w:r w:rsidR="00860E0D">
              <w:t>ollow the movement of the arms, hands and fingers of the Human Object</w:t>
            </w:r>
            <w:r>
              <w:t>.</w:t>
            </w:r>
          </w:p>
          <w:p w14:paraId="30A1006D" w14:textId="7463C84F" w:rsidR="00A979D6" w:rsidRPr="00A979D6" w:rsidRDefault="006C0F7B" w:rsidP="00A9098D">
            <w:pPr>
              <w:pStyle w:val="ListParagraph"/>
              <w:numPr>
                <w:ilvl w:val="0"/>
                <w:numId w:val="17"/>
              </w:numPr>
              <w:jc w:val="both"/>
            </w:pPr>
            <w:r>
              <w:t>R</w:t>
            </w:r>
            <w:r w:rsidR="007B60D4">
              <w:t xml:space="preserve">ecognise the </w:t>
            </w:r>
            <w:r w:rsidR="00B83747">
              <w:t>Visual Object the Human Object is pointing at</w:t>
            </w:r>
            <w:r w:rsidR="00A979D6">
              <w:t>.</w:t>
            </w:r>
            <w:r w:rsidR="00A979D6" w:rsidRPr="00A979D6">
              <w:t xml:space="preserve"> </w:t>
            </w:r>
          </w:p>
        </w:tc>
      </w:tr>
      <w:tr w:rsidR="008C72C4" w:rsidRPr="00A979D6" w14:paraId="10E5FE5B" w14:textId="77777777" w:rsidTr="00A979D6">
        <w:tc>
          <w:tcPr>
            <w:tcW w:w="1555" w:type="dxa"/>
          </w:tcPr>
          <w:p w14:paraId="0A4C0EE2" w14:textId="7E7A1BD6" w:rsidR="008C72C4" w:rsidRPr="00A979D6" w:rsidRDefault="008C72C4" w:rsidP="008C72C4">
            <w:pPr>
              <w:jc w:val="both"/>
            </w:pPr>
            <w:r>
              <w:t>CAV-HCI</w:t>
            </w:r>
          </w:p>
        </w:tc>
        <w:tc>
          <w:tcPr>
            <w:tcW w:w="7790" w:type="dxa"/>
          </w:tcPr>
          <w:p w14:paraId="50B9A051" w14:textId="2AFA862C" w:rsidR="00FB1557" w:rsidRDefault="00FB1557" w:rsidP="00FB1557">
            <w:pPr>
              <w:jc w:val="both"/>
            </w:pPr>
            <w:r>
              <w:t>(Human-CAV Interaction)</w:t>
            </w:r>
          </w:p>
          <w:p w14:paraId="7506D7C5" w14:textId="5D6A43D8" w:rsidR="00FB1557" w:rsidRDefault="00FB1557" w:rsidP="00FB1557">
            <w:pPr>
              <w:jc w:val="both"/>
            </w:pPr>
            <w:r>
              <w:t xml:space="preserve">Authenticate a user of a CAV talking to the CAV by </w:t>
            </w:r>
          </w:p>
          <w:p w14:paraId="0AF460AB" w14:textId="559D0DC2" w:rsidR="00FB1557" w:rsidRDefault="00FB1557" w:rsidP="00FB1557">
            <w:pPr>
              <w:pStyle w:val="ListParagraph"/>
              <w:numPr>
                <w:ilvl w:val="0"/>
                <w:numId w:val="18"/>
              </w:numPr>
              <w:jc w:val="both"/>
            </w:pPr>
            <w:r>
              <w:lastRenderedPageBreak/>
              <w:t xml:space="preserve">Separating the </w:t>
            </w:r>
            <w:r w:rsidR="00085744">
              <w:t xml:space="preserve">Human Object </w:t>
            </w:r>
            <w:r>
              <w:t xml:space="preserve">captured by the CAV’s </w:t>
            </w:r>
            <w:r w:rsidR="00D87BE9">
              <w:t xml:space="preserve">cameras </w:t>
            </w:r>
            <w:r>
              <w:t xml:space="preserve">from the rest of the </w:t>
            </w:r>
            <w:r w:rsidR="00D87BE9">
              <w:t>Visual Space</w:t>
            </w:r>
            <w:r>
              <w:t>.</w:t>
            </w:r>
          </w:p>
          <w:p w14:paraId="22E39C0A" w14:textId="659754F3" w:rsidR="008C72C4" w:rsidRPr="00A979D6" w:rsidRDefault="00FB1557" w:rsidP="00FB1557">
            <w:pPr>
              <w:pStyle w:val="ListParagraph"/>
              <w:numPr>
                <w:ilvl w:val="0"/>
                <w:numId w:val="18"/>
              </w:numPr>
              <w:jc w:val="both"/>
            </w:pPr>
            <w:r>
              <w:t xml:space="preserve">Extracting and processing the </w:t>
            </w:r>
            <w:r w:rsidR="00013D8E">
              <w:t>Human</w:t>
            </w:r>
            <w:r>
              <w:t xml:space="preserve"> Features of the </w:t>
            </w:r>
            <w:r w:rsidR="00085744">
              <w:t xml:space="preserve">Human Object </w:t>
            </w:r>
            <w:r>
              <w:t xml:space="preserve">to determine </w:t>
            </w:r>
            <w:r w:rsidR="00FD2CAA">
              <w:t xml:space="preserve">its </w:t>
            </w:r>
            <w:r>
              <w:t>the identity.</w:t>
            </w:r>
          </w:p>
        </w:tc>
      </w:tr>
      <w:tr w:rsidR="008C72C4" w:rsidRPr="00A979D6" w14:paraId="02C0A1EF" w14:textId="77777777" w:rsidTr="00A979D6">
        <w:tc>
          <w:tcPr>
            <w:tcW w:w="1555" w:type="dxa"/>
          </w:tcPr>
          <w:p w14:paraId="354DCBAF" w14:textId="143F175D" w:rsidR="008C72C4" w:rsidRPr="00A979D6" w:rsidRDefault="008C72C4" w:rsidP="008C72C4">
            <w:pPr>
              <w:jc w:val="both"/>
            </w:pPr>
            <w:r>
              <w:lastRenderedPageBreak/>
              <w:t>CAV-E</w:t>
            </w:r>
            <w:r w:rsidR="0053099C">
              <w:t>S</w:t>
            </w:r>
            <w:r>
              <w:t>S</w:t>
            </w:r>
          </w:p>
        </w:tc>
        <w:tc>
          <w:tcPr>
            <w:tcW w:w="7790" w:type="dxa"/>
          </w:tcPr>
          <w:p w14:paraId="2DA23F91" w14:textId="77777777" w:rsidR="008C72C4" w:rsidRDefault="008C72C4" w:rsidP="008C72C4">
            <w:pPr>
              <w:jc w:val="both"/>
            </w:pPr>
            <w:r>
              <w:t>(Environment Sensing Subsystem)</w:t>
            </w:r>
          </w:p>
          <w:p w14:paraId="65ABF66B" w14:textId="77777777" w:rsidR="00D3718C" w:rsidRDefault="0001325D" w:rsidP="0001325D">
            <w:pPr>
              <w:pStyle w:val="ListParagraph"/>
              <w:numPr>
                <w:ilvl w:val="0"/>
                <w:numId w:val="19"/>
              </w:numPr>
              <w:jc w:val="both"/>
            </w:pPr>
            <w:r>
              <w:t>S</w:t>
            </w:r>
            <w:r w:rsidR="008C72C4">
              <w:t>eparate and identif</w:t>
            </w:r>
            <w:r>
              <w:t>y</w:t>
            </w:r>
            <w:r w:rsidR="008C72C4">
              <w:t xml:space="preserve"> </w:t>
            </w:r>
            <w:r w:rsidR="008C72C4" w:rsidRPr="00A979D6">
              <w:t xml:space="preserve">the </w:t>
            </w:r>
            <w:r w:rsidR="008C72C4">
              <w:t>Visual O</w:t>
            </w:r>
            <w:r w:rsidR="008C72C4" w:rsidRPr="00A979D6">
              <w:t xml:space="preserve">bjects </w:t>
            </w:r>
            <w:r w:rsidR="008C72C4">
              <w:t xml:space="preserve">captured in the sensed area of the CAV environment using a variety of </w:t>
            </w:r>
            <w:r w:rsidR="00C24445">
              <w:t xml:space="preserve">“visual” </w:t>
            </w:r>
            <w:r w:rsidR="008C72C4">
              <w:t>technologies</w:t>
            </w:r>
            <w:r w:rsidR="00660505">
              <w:t>, such as</w:t>
            </w:r>
            <w:r w:rsidR="008C72C4">
              <w:t xml:space="preserve"> camera, lidar, radar, ultr</w:t>
            </w:r>
            <w:r w:rsidR="00C24445">
              <w:t>a</w:t>
            </w:r>
            <w:r w:rsidR="008C72C4">
              <w:t>sound</w:t>
            </w:r>
            <w:r w:rsidR="00D3718C">
              <w:t xml:space="preserve">, and </w:t>
            </w:r>
            <w:r w:rsidR="00C24445">
              <w:t>other sensors</w:t>
            </w:r>
            <w:r w:rsidR="00D3718C">
              <w:t>,</w:t>
            </w:r>
            <w:r w:rsidR="00C24445">
              <w:t xml:space="preserve"> such a</w:t>
            </w:r>
            <w:r w:rsidR="00D3718C">
              <w:t>s</w:t>
            </w:r>
            <w:r w:rsidR="00C24445">
              <w:t xml:space="preserve"> position, </w:t>
            </w:r>
            <w:r w:rsidR="009756F7">
              <w:t>velocity, acceleration, temperature, humidity</w:t>
            </w:r>
          </w:p>
          <w:p w14:paraId="048BD03F" w14:textId="26FB6FB7" w:rsidR="008C72C4" w:rsidRPr="00A979D6" w:rsidRDefault="00D3718C" w:rsidP="0001325D">
            <w:pPr>
              <w:pStyle w:val="ListParagraph"/>
              <w:numPr>
                <w:ilvl w:val="0"/>
                <w:numId w:val="19"/>
              </w:numPr>
              <w:jc w:val="both"/>
            </w:pPr>
            <w:r>
              <w:t>C</w:t>
            </w:r>
            <w:r w:rsidR="0053099C">
              <w:t xml:space="preserve">reate a Visual Space </w:t>
            </w:r>
            <w:r>
              <w:t xml:space="preserve">description </w:t>
            </w:r>
            <w:r w:rsidR="0053099C">
              <w:t>called Basic World Representation</w:t>
            </w:r>
            <w:r w:rsidR="008C72C4">
              <w:t>.</w:t>
            </w:r>
          </w:p>
        </w:tc>
      </w:tr>
      <w:tr w:rsidR="008C72C4" w:rsidRPr="00A979D6" w14:paraId="6CB275E0" w14:textId="77777777" w:rsidTr="00A979D6">
        <w:tc>
          <w:tcPr>
            <w:tcW w:w="1555" w:type="dxa"/>
          </w:tcPr>
          <w:p w14:paraId="7E5A71D5" w14:textId="506274C3" w:rsidR="008C72C4" w:rsidRDefault="0053099C" w:rsidP="008C72C4">
            <w:pPr>
              <w:jc w:val="both"/>
            </w:pPr>
            <w:r>
              <w:t>CAV-AMS</w:t>
            </w:r>
          </w:p>
        </w:tc>
        <w:tc>
          <w:tcPr>
            <w:tcW w:w="7790" w:type="dxa"/>
          </w:tcPr>
          <w:p w14:paraId="4DBAF48A" w14:textId="77777777" w:rsidR="008C72C4" w:rsidRDefault="0053099C" w:rsidP="008C72C4">
            <w:pPr>
              <w:jc w:val="both"/>
            </w:pPr>
            <w:r>
              <w:t>(Autonomous Motion Subsystem)</w:t>
            </w:r>
          </w:p>
          <w:p w14:paraId="5EA5AA23" w14:textId="77777777" w:rsidR="007166F0" w:rsidRDefault="003327AA" w:rsidP="003327AA">
            <w:pPr>
              <w:pStyle w:val="ListParagraph"/>
              <w:numPr>
                <w:ilvl w:val="0"/>
                <w:numId w:val="20"/>
              </w:numPr>
              <w:jc w:val="both"/>
            </w:pPr>
            <w:r>
              <w:t>C</w:t>
            </w:r>
            <w:r w:rsidR="0053099C">
              <w:t xml:space="preserve">ombine </w:t>
            </w:r>
            <w:r>
              <w:t xml:space="preserve">the CAV’s </w:t>
            </w:r>
            <w:r w:rsidR="0053099C">
              <w:t>own Basic World Representation with those coming from other CAVs in range</w:t>
            </w:r>
            <w:r w:rsidR="006E3F88">
              <w:t xml:space="preserve">, considered as </w:t>
            </w:r>
            <w:r w:rsidR="00D92A3F">
              <w:t xml:space="preserve">Metaverses </w:t>
            </w:r>
            <w:r w:rsidR="003A740A">
              <w:t xml:space="preserve">interacting with the same </w:t>
            </w:r>
            <w:r w:rsidR="007166F0">
              <w:t>Real Space</w:t>
            </w:r>
            <w:r w:rsidR="00C24445">
              <w:t xml:space="preserve">. </w:t>
            </w:r>
          </w:p>
          <w:p w14:paraId="6ECDEAB8" w14:textId="5D7C40EE" w:rsidR="0053099C" w:rsidRDefault="007166F0" w:rsidP="003327AA">
            <w:pPr>
              <w:pStyle w:val="ListParagraph"/>
              <w:numPr>
                <w:ilvl w:val="0"/>
                <w:numId w:val="20"/>
              </w:numPr>
              <w:jc w:val="both"/>
            </w:pPr>
            <w:r>
              <w:t>Crea</w:t>
            </w:r>
            <w:r w:rsidR="001F0B1F">
              <w:t>t</w:t>
            </w:r>
            <w:r>
              <w:t xml:space="preserve">e </w:t>
            </w:r>
            <w:r w:rsidR="00C24445">
              <w:t>the Full World Representation</w:t>
            </w:r>
            <w:r>
              <w:t>,</w:t>
            </w:r>
            <w:r w:rsidR="009756F7">
              <w:t xml:space="preserve"> the best estimate of </w:t>
            </w:r>
            <w:r w:rsidR="001F0B1F">
              <w:t xml:space="preserve">the </w:t>
            </w:r>
            <w:r w:rsidR="009756F7">
              <w:t>CAV</w:t>
            </w:r>
            <w:r w:rsidR="001F0B1F">
              <w:t>’s Real Space</w:t>
            </w:r>
            <w:r w:rsidR="009756F7">
              <w:t>.</w:t>
            </w:r>
          </w:p>
        </w:tc>
      </w:tr>
    </w:tbl>
    <w:p w14:paraId="516A30D7" w14:textId="3C74AEDF" w:rsidR="00B63593" w:rsidRDefault="00B63593" w:rsidP="00B63593">
      <w:pPr>
        <w:pStyle w:val="Heading3"/>
        <w:jc w:val="both"/>
        <w:rPr>
          <w:lang w:val="en-GB"/>
        </w:rPr>
      </w:pPr>
      <w:r>
        <w:rPr>
          <w:lang w:val="en-GB"/>
        </w:rPr>
        <w:t>Human Object processing</w:t>
      </w:r>
    </w:p>
    <w:p w14:paraId="463B1979" w14:textId="0B9536E3" w:rsidR="00D85096" w:rsidRDefault="00D85096" w:rsidP="00D85096">
      <w:pPr>
        <w:jc w:val="both"/>
      </w:pPr>
      <w:r>
        <w:t>Human Object processing includes</w:t>
      </w:r>
      <w:r w:rsidR="002770AE">
        <w:t>:</w:t>
      </w:r>
    </w:p>
    <w:p w14:paraId="4C227B61" w14:textId="42711354" w:rsidR="00B63593" w:rsidRDefault="00B63593" w:rsidP="00584AB2">
      <w:pPr>
        <w:pStyle w:val="ListParagraph"/>
        <w:numPr>
          <w:ilvl w:val="0"/>
          <w:numId w:val="7"/>
        </w:numPr>
        <w:jc w:val="both"/>
      </w:pPr>
      <w:r>
        <w:t>Identification of the possibly time-dependent Human Features</w:t>
      </w:r>
      <w:r w:rsidR="00111F07">
        <w:t xml:space="preserve"> in a Human Object</w:t>
      </w:r>
      <w:r>
        <w:t>.</w:t>
      </w:r>
    </w:p>
    <w:p w14:paraId="61E41D77" w14:textId="449D1BF7" w:rsidR="00B63593" w:rsidRDefault="00B63593" w:rsidP="00584AB2">
      <w:pPr>
        <w:pStyle w:val="ListParagraph"/>
        <w:numPr>
          <w:ilvl w:val="0"/>
          <w:numId w:val="7"/>
        </w:numPr>
        <w:jc w:val="both"/>
      </w:pPr>
      <w:r>
        <w:t xml:space="preserve">Extraction of the possibly culture dependent semantics of Human Features, e.g., </w:t>
      </w:r>
      <w:r w:rsidR="00111F07">
        <w:t xml:space="preserve">language, </w:t>
      </w:r>
      <w:r>
        <w:t>winking.</w:t>
      </w:r>
    </w:p>
    <w:p w14:paraId="074B4749" w14:textId="5A46A1EE" w:rsidR="00B63593" w:rsidRDefault="00B63593" w:rsidP="00B63593">
      <w:pPr>
        <w:jc w:val="both"/>
      </w:pPr>
      <w:r>
        <w:t>In MPAI</w:t>
      </w:r>
    </w:p>
    <w:p w14:paraId="62BF0113" w14:textId="77777777" w:rsidR="00111F07" w:rsidRDefault="00111F07" w:rsidP="00B63593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6D1287" w:rsidRPr="00A979D6" w14:paraId="0029D9EA" w14:textId="77777777" w:rsidTr="00111F07">
        <w:tc>
          <w:tcPr>
            <w:tcW w:w="1413" w:type="dxa"/>
          </w:tcPr>
          <w:p w14:paraId="2EBF77AA" w14:textId="56DD7A68" w:rsidR="006D1287" w:rsidRPr="00A979D6" w:rsidRDefault="006D1287" w:rsidP="00C76B70">
            <w:pPr>
              <w:jc w:val="both"/>
            </w:pPr>
            <w:r>
              <w:t>CAV-HCI</w:t>
            </w:r>
          </w:p>
        </w:tc>
        <w:tc>
          <w:tcPr>
            <w:tcW w:w="7932" w:type="dxa"/>
          </w:tcPr>
          <w:p w14:paraId="025E8BE7" w14:textId="28E6A963" w:rsidR="006D1287" w:rsidRPr="00A979D6" w:rsidRDefault="006D1287" w:rsidP="00C76B70">
            <w:pPr>
              <w:jc w:val="both"/>
            </w:pPr>
            <w:r>
              <w:t>Separate and locate Human Objects in the Visual Space (</w:t>
            </w:r>
            <w:r w:rsidR="002770AE">
              <w:t xml:space="preserve">i.e., the </w:t>
            </w:r>
            <w:r>
              <w:t>CAV</w:t>
            </w:r>
            <w:r w:rsidR="002770AE">
              <w:t>’s</w:t>
            </w:r>
            <w:r>
              <w:t xml:space="preserve"> cabin).</w:t>
            </w:r>
          </w:p>
        </w:tc>
      </w:tr>
      <w:tr w:rsidR="00A979D6" w:rsidRPr="00A979D6" w14:paraId="441EF3E1" w14:textId="77777777" w:rsidTr="00111F07">
        <w:tc>
          <w:tcPr>
            <w:tcW w:w="1413" w:type="dxa"/>
          </w:tcPr>
          <w:p w14:paraId="0180AF8E" w14:textId="77777777" w:rsidR="00A979D6" w:rsidRPr="00A979D6" w:rsidRDefault="00A979D6" w:rsidP="00C76B70">
            <w:pPr>
              <w:jc w:val="both"/>
            </w:pPr>
            <w:r w:rsidRPr="00A979D6">
              <w:t xml:space="preserve">MPAI-CAS </w:t>
            </w:r>
          </w:p>
        </w:tc>
        <w:tc>
          <w:tcPr>
            <w:tcW w:w="7932" w:type="dxa"/>
          </w:tcPr>
          <w:p w14:paraId="07615647" w14:textId="77777777" w:rsidR="00A979D6" w:rsidRDefault="00A979D6" w:rsidP="00C76B70">
            <w:pPr>
              <w:jc w:val="both"/>
            </w:pPr>
            <w:r w:rsidRPr="00A979D6">
              <w:t>(Conversation about a scene)</w:t>
            </w:r>
          </w:p>
          <w:p w14:paraId="2D6C11DC" w14:textId="01A2784A" w:rsidR="002D0FEC" w:rsidRDefault="00A979D6" w:rsidP="002D0FEC">
            <w:pPr>
              <w:pStyle w:val="ListParagraph"/>
              <w:numPr>
                <w:ilvl w:val="0"/>
                <w:numId w:val="21"/>
              </w:numPr>
              <w:jc w:val="both"/>
            </w:pPr>
            <w:r>
              <w:t>S</w:t>
            </w:r>
            <w:r w:rsidRPr="00A979D6">
              <w:t>eparate</w:t>
            </w:r>
            <w:r>
              <w:t xml:space="preserve"> and identify the </w:t>
            </w:r>
            <w:r w:rsidR="00111F07">
              <w:t>Visual O</w:t>
            </w:r>
            <w:r>
              <w:t xml:space="preserve">bjects of </w:t>
            </w:r>
            <w:r w:rsidR="002D0FEC">
              <w:t>the</w:t>
            </w:r>
            <w:r>
              <w:t xml:space="preserve"> </w:t>
            </w:r>
            <w:r w:rsidR="00111F07">
              <w:t>Visual Space</w:t>
            </w:r>
            <w:r w:rsidR="002D0FEC">
              <w:t>.</w:t>
            </w:r>
          </w:p>
          <w:p w14:paraId="3C4E4468" w14:textId="77777777" w:rsidR="00E92CE8" w:rsidRDefault="00E92CE8" w:rsidP="002D0FEC">
            <w:pPr>
              <w:pStyle w:val="ListParagraph"/>
              <w:numPr>
                <w:ilvl w:val="0"/>
                <w:numId w:val="21"/>
              </w:numPr>
              <w:jc w:val="both"/>
            </w:pPr>
            <w:r>
              <w:t>R</w:t>
            </w:r>
            <w:r w:rsidR="00804F14" w:rsidRPr="00A979D6">
              <w:t>ecognise</w:t>
            </w:r>
            <w:r w:rsidR="00A979D6" w:rsidRPr="00A979D6">
              <w:t xml:space="preserve"> arm-hand-finger </w:t>
            </w:r>
            <w:r w:rsidR="00804F14">
              <w:t xml:space="preserve">of </w:t>
            </w:r>
            <w:r w:rsidR="00804F14" w:rsidRPr="00A979D6">
              <w:t xml:space="preserve">a </w:t>
            </w:r>
            <w:r w:rsidR="00771156">
              <w:t>Visual Human Object</w:t>
            </w:r>
            <w:r w:rsidR="00804F14" w:rsidRPr="00A979D6">
              <w:t xml:space="preserve"> </w:t>
            </w:r>
            <w:r w:rsidR="00A979D6" w:rsidRPr="00A979D6">
              <w:t>pointing to a</w:t>
            </w:r>
            <w:r w:rsidR="00771156">
              <w:t xml:space="preserve"> Visual</w:t>
            </w:r>
            <w:r w:rsidR="00A979D6" w:rsidRPr="00A979D6">
              <w:t xml:space="preserve"> </w:t>
            </w:r>
            <w:r w:rsidR="00771156">
              <w:t>O</w:t>
            </w:r>
            <w:r w:rsidR="00A979D6" w:rsidRPr="00A979D6">
              <w:t>bject</w:t>
            </w:r>
            <w:r>
              <w:t>.</w:t>
            </w:r>
          </w:p>
          <w:p w14:paraId="40DB9CE6" w14:textId="4655E67B" w:rsidR="00A979D6" w:rsidRPr="00A979D6" w:rsidRDefault="00E92CE8" w:rsidP="002D0FEC">
            <w:pPr>
              <w:pStyle w:val="ListParagraph"/>
              <w:numPr>
                <w:ilvl w:val="0"/>
                <w:numId w:val="21"/>
              </w:numPr>
              <w:jc w:val="both"/>
            </w:pPr>
            <w:r>
              <w:t>I</w:t>
            </w:r>
            <w:r w:rsidR="00804F14">
              <w:t>dentify</w:t>
            </w:r>
            <w:r w:rsidR="00A979D6" w:rsidRPr="00A979D6">
              <w:t xml:space="preserve"> the </w:t>
            </w:r>
            <w:r w:rsidR="00771156">
              <w:t>Visual O</w:t>
            </w:r>
            <w:r w:rsidR="00A979D6" w:rsidRPr="00A979D6">
              <w:t>bject</w:t>
            </w:r>
            <w:r w:rsidR="00804F14">
              <w:t xml:space="preserve"> that</w:t>
            </w:r>
            <w:r w:rsidR="00A979D6" w:rsidRPr="00A979D6">
              <w:t xml:space="preserve"> the finger is pointing at.</w:t>
            </w:r>
          </w:p>
        </w:tc>
      </w:tr>
    </w:tbl>
    <w:p w14:paraId="398CD4D0" w14:textId="1334A627" w:rsidR="00B63593" w:rsidRDefault="00B63593" w:rsidP="00B63593">
      <w:pPr>
        <w:pStyle w:val="Heading3"/>
        <w:rPr>
          <w:lang w:val="en-GB"/>
        </w:rPr>
      </w:pPr>
      <w:r>
        <w:rPr>
          <w:lang w:val="en-GB"/>
        </w:rPr>
        <w:t>Interaction</w:t>
      </w:r>
    </w:p>
    <w:p w14:paraId="65D6D4D9" w14:textId="1A7EC0F6" w:rsidR="00771156" w:rsidRDefault="00823681" w:rsidP="00771156">
      <w:r>
        <w:t xml:space="preserve">Interaction of </w:t>
      </w:r>
      <w:r w:rsidR="00D11361">
        <w:t>a Real Space</w:t>
      </w:r>
      <w:r>
        <w:t xml:space="preserve"> </w:t>
      </w:r>
      <w:r w:rsidR="00E13927">
        <w:t>with a Virtual Space may use a variety of devices</w:t>
      </w:r>
      <w:r w:rsidR="00FE11B1">
        <w:t>.</w:t>
      </w:r>
    </w:p>
    <w:p w14:paraId="532B0DD8" w14:textId="35BEFCEC" w:rsidR="002E2E15" w:rsidRDefault="002E2E15" w:rsidP="007711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2E2E15" w14:paraId="74F4B59B" w14:textId="77777777" w:rsidTr="002E2E15">
        <w:tc>
          <w:tcPr>
            <w:tcW w:w="1413" w:type="dxa"/>
          </w:tcPr>
          <w:p w14:paraId="3602E720" w14:textId="3D24F07D" w:rsidR="002E2E15" w:rsidRDefault="002E2E15" w:rsidP="00771156">
            <w:r>
              <w:t>MPAI-SPG</w:t>
            </w:r>
          </w:p>
        </w:tc>
        <w:tc>
          <w:tcPr>
            <w:tcW w:w="7932" w:type="dxa"/>
          </w:tcPr>
          <w:p w14:paraId="5B170771" w14:textId="6D9DDB2D" w:rsidR="002E2E15" w:rsidRDefault="002E2E15" w:rsidP="00FA2B50">
            <w:pPr>
              <w:jc w:val="both"/>
            </w:pPr>
            <w:r>
              <w:t xml:space="preserve">(Server-based Predictive </w:t>
            </w:r>
            <w:r w:rsidR="00FA2B50">
              <w:t>m</w:t>
            </w:r>
            <w:r>
              <w:t>ultiplayer Gaming</w:t>
            </w:r>
            <w:r w:rsidR="00FA2B50">
              <w:t>)</w:t>
            </w:r>
          </w:p>
          <w:p w14:paraId="5BEE3EA3" w14:textId="629F584D" w:rsidR="00B53725" w:rsidRDefault="00571A8A" w:rsidP="00FA2B50">
            <w:pPr>
              <w:jc w:val="both"/>
            </w:pPr>
            <w:r>
              <w:t xml:space="preserve">Each </w:t>
            </w:r>
            <w:r w:rsidR="003C3A7C">
              <w:t xml:space="preserve">online game </w:t>
            </w:r>
            <w:r w:rsidR="00B53725">
              <w:t>Client</w:t>
            </w:r>
            <w:r>
              <w:t xml:space="preserve"> is a</w:t>
            </w:r>
            <w:r w:rsidR="007E5581">
              <w:t xml:space="preserve"> Metaverse</w:t>
            </w:r>
            <w:r w:rsidR="00291345">
              <w:t xml:space="preserve"> </w:t>
            </w:r>
            <w:r w:rsidR="009B127F">
              <w:t xml:space="preserve">sharing a Virtual Space </w:t>
            </w:r>
            <w:r w:rsidR="00D05A46">
              <w:t xml:space="preserve">(the Game State) with the </w:t>
            </w:r>
            <w:r w:rsidR="009B127F">
              <w:t xml:space="preserve">Game Server </w:t>
            </w:r>
            <w:r w:rsidR="00211A83">
              <w:t xml:space="preserve">and </w:t>
            </w:r>
            <w:r w:rsidR="00D670EF">
              <w:t xml:space="preserve">connected to </w:t>
            </w:r>
            <w:r w:rsidR="00563D7E">
              <w:t xml:space="preserve">an </w:t>
            </w:r>
            <w:r w:rsidR="00D670EF">
              <w:t>actuator (the video</w:t>
            </w:r>
            <w:r w:rsidR="00563D7E">
              <w:t xml:space="preserve"> display</w:t>
            </w:r>
            <w:r w:rsidR="00D670EF">
              <w:t xml:space="preserve">) </w:t>
            </w:r>
          </w:p>
          <w:p w14:paraId="383ABA92" w14:textId="77777777" w:rsidR="00770CBE" w:rsidRDefault="002C12E0" w:rsidP="00536DCB">
            <w:pPr>
              <w:pStyle w:val="ListParagraph"/>
              <w:numPr>
                <w:ilvl w:val="0"/>
                <w:numId w:val="23"/>
              </w:numPr>
              <w:jc w:val="both"/>
            </w:pPr>
            <w:r>
              <w:t xml:space="preserve">The Client </w:t>
            </w:r>
          </w:p>
          <w:p w14:paraId="6772638C" w14:textId="3C03E617" w:rsidR="00F45CF8" w:rsidRDefault="00F45CF8" w:rsidP="003C6EF5">
            <w:pPr>
              <w:pStyle w:val="ListParagraph"/>
              <w:numPr>
                <w:ilvl w:val="1"/>
                <w:numId w:val="23"/>
              </w:numPr>
              <w:ind w:left="886" w:hanging="425"/>
              <w:jc w:val="both"/>
            </w:pPr>
            <w:r>
              <w:t>Presents the Virtual Space (Game</w:t>
            </w:r>
            <w:r w:rsidR="00EC36B8">
              <w:t xml:space="preserve"> State</w:t>
            </w:r>
            <w:r>
              <w:t>) to the video display</w:t>
            </w:r>
          </w:p>
          <w:p w14:paraId="6687752F" w14:textId="5FD77362" w:rsidR="002B32C4" w:rsidRDefault="00770CBE" w:rsidP="003C6EF5">
            <w:pPr>
              <w:pStyle w:val="ListParagraph"/>
              <w:numPr>
                <w:ilvl w:val="1"/>
                <w:numId w:val="23"/>
              </w:numPr>
              <w:ind w:left="886" w:hanging="425"/>
              <w:jc w:val="both"/>
            </w:pPr>
            <w:r>
              <w:t>R</w:t>
            </w:r>
            <w:r w:rsidR="00F43BB9">
              <w:t xml:space="preserve">eceives </w:t>
            </w:r>
            <w:r w:rsidR="00F338EA">
              <w:t>data</w:t>
            </w:r>
            <w:r>
              <w:t xml:space="preserve"> from the controller</w:t>
            </w:r>
          </w:p>
          <w:p w14:paraId="1DE062CF" w14:textId="18DCDA63" w:rsidR="00770CBE" w:rsidRDefault="00770CBE" w:rsidP="003C6EF5">
            <w:pPr>
              <w:pStyle w:val="ListParagraph"/>
              <w:numPr>
                <w:ilvl w:val="1"/>
                <w:numId w:val="23"/>
              </w:numPr>
              <w:ind w:left="886" w:hanging="425"/>
              <w:jc w:val="both"/>
            </w:pPr>
            <w:r>
              <w:t xml:space="preserve">Sends </w:t>
            </w:r>
            <w:r w:rsidR="006040A3">
              <w:t>the data to the game server</w:t>
            </w:r>
          </w:p>
          <w:p w14:paraId="35CCDFB6" w14:textId="55B1C309" w:rsidR="00CC4F14" w:rsidRDefault="006040A3" w:rsidP="00536DCB">
            <w:pPr>
              <w:pStyle w:val="ListParagraph"/>
              <w:numPr>
                <w:ilvl w:val="0"/>
                <w:numId w:val="23"/>
              </w:numPr>
              <w:jc w:val="both"/>
            </w:pPr>
            <w:r>
              <w:t xml:space="preserve">The </w:t>
            </w:r>
            <w:r w:rsidR="00FA2B50">
              <w:t xml:space="preserve">Game Server </w:t>
            </w:r>
          </w:p>
          <w:p w14:paraId="7525132E" w14:textId="7549AA70" w:rsidR="00CC4F14" w:rsidRDefault="00CC4F14" w:rsidP="003C6EF5">
            <w:pPr>
              <w:pStyle w:val="ListParagraph"/>
              <w:numPr>
                <w:ilvl w:val="1"/>
                <w:numId w:val="23"/>
              </w:numPr>
              <w:ind w:left="886" w:hanging="425"/>
              <w:jc w:val="both"/>
            </w:pPr>
            <w:r>
              <w:t>R</w:t>
            </w:r>
            <w:r w:rsidR="00FA2B50">
              <w:t xml:space="preserve">eceives controller data from </w:t>
            </w:r>
            <w:r w:rsidR="004E3D05">
              <w:t xml:space="preserve">the </w:t>
            </w:r>
            <w:r w:rsidR="003C6EF5">
              <w:t>clients</w:t>
            </w:r>
            <w:r w:rsidR="00FA2B50">
              <w:t>.</w:t>
            </w:r>
          </w:p>
          <w:p w14:paraId="7141555D" w14:textId="77777777" w:rsidR="00FA2B50" w:rsidRDefault="00FF7AE8" w:rsidP="003C6EF5">
            <w:pPr>
              <w:pStyle w:val="ListParagraph"/>
              <w:numPr>
                <w:ilvl w:val="1"/>
                <w:numId w:val="23"/>
              </w:numPr>
              <w:ind w:left="886" w:hanging="425"/>
              <w:jc w:val="both"/>
            </w:pPr>
            <w:r>
              <w:t>Updates the Virtual Space (</w:t>
            </w:r>
            <w:r w:rsidR="00DD59A3">
              <w:t>Game State)</w:t>
            </w:r>
          </w:p>
          <w:p w14:paraId="16D91106" w14:textId="77777777" w:rsidR="00737C1B" w:rsidRDefault="00A04FC7" w:rsidP="003C6EF5">
            <w:pPr>
              <w:pStyle w:val="ListParagraph"/>
              <w:numPr>
                <w:ilvl w:val="1"/>
                <w:numId w:val="23"/>
              </w:numPr>
              <w:ind w:left="886" w:hanging="425"/>
              <w:jc w:val="both"/>
            </w:pPr>
            <w:r>
              <w:t>Sends the Game State to the clients</w:t>
            </w:r>
          </w:p>
          <w:p w14:paraId="28699137" w14:textId="234FD2BE" w:rsidR="00B43BB4" w:rsidRDefault="00382C88" w:rsidP="003C6EF5">
            <w:pPr>
              <w:pStyle w:val="ListParagraph"/>
              <w:numPr>
                <w:ilvl w:val="1"/>
                <w:numId w:val="23"/>
              </w:numPr>
              <w:ind w:left="886" w:hanging="425"/>
              <w:jc w:val="both"/>
            </w:pPr>
            <w:r>
              <w:t xml:space="preserve">If there are missing controller data, it </w:t>
            </w:r>
            <w:r w:rsidR="00490E98">
              <w:t>p</w:t>
            </w:r>
            <w:r w:rsidR="006E5FD6">
              <w:t xml:space="preserve">redicts </w:t>
            </w:r>
            <w:r w:rsidR="00490E98">
              <w:t>the Virtual Space (Game State)</w:t>
            </w:r>
            <w:r w:rsidR="006E5FD6">
              <w:t>with a neural network.</w:t>
            </w:r>
          </w:p>
        </w:tc>
      </w:tr>
      <w:tr w:rsidR="00770CBE" w14:paraId="4261A85C" w14:textId="77777777" w:rsidTr="002E2E15">
        <w:tc>
          <w:tcPr>
            <w:tcW w:w="1413" w:type="dxa"/>
          </w:tcPr>
          <w:p w14:paraId="192E5A66" w14:textId="77777777" w:rsidR="00770CBE" w:rsidRDefault="00770CBE" w:rsidP="00771156"/>
        </w:tc>
        <w:tc>
          <w:tcPr>
            <w:tcW w:w="7932" w:type="dxa"/>
          </w:tcPr>
          <w:p w14:paraId="224EC17D" w14:textId="77777777" w:rsidR="00770CBE" w:rsidRDefault="00770CBE" w:rsidP="00FA2B50">
            <w:pPr>
              <w:jc w:val="both"/>
            </w:pPr>
          </w:p>
        </w:tc>
      </w:tr>
    </w:tbl>
    <w:p w14:paraId="6ACCFD1C" w14:textId="77777777" w:rsidR="00B63593" w:rsidRDefault="00B63593" w:rsidP="00B63593">
      <w:pPr>
        <w:pStyle w:val="Heading2"/>
        <w:jc w:val="both"/>
      </w:pPr>
      <w:r>
        <w:rPr>
          <w:lang w:val="en-GB"/>
        </w:rPr>
        <w:lastRenderedPageBreak/>
        <w:t xml:space="preserve">In </w:t>
      </w:r>
      <w:r>
        <w:t xml:space="preserve">the Virtual </w:t>
      </w:r>
      <w:r>
        <w:rPr>
          <w:lang w:val="en-GB"/>
        </w:rPr>
        <w:t>Space</w:t>
      </w:r>
    </w:p>
    <w:p w14:paraId="55171B4C" w14:textId="77777777" w:rsidR="00B63593" w:rsidRDefault="00B63593" w:rsidP="00B63593">
      <w:pPr>
        <w:pStyle w:val="Heading3"/>
      </w:pPr>
      <w:r>
        <w:rPr>
          <w:lang w:val="en-GB"/>
        </w:rPr>
        <w:t>Introduction</w:t>
      </w:r>
    </w:p>
    <w:p w14:paraId="727F23D3" w14:textId="110B0163" w:rsidR="00B63593" w:rsidRDefault="00B63593" w:rsidP="00B63593">
      <w:pPr>
        <w:jc w:val="both"/>
      </w:pPr>
      <w:r>
        <w:t>This section deals with creation and animation of Virtual Audio Objects and Virtual Video Objects</w:t>
      </w:r>
      <w:r w:rsidR="00804F14">
        <w:t xml:space="preserve"> that may:</w:t>
      </w:r>
      <w:r>
        <w:t xml:space="preserve"> </w:t>
      </w:r>
    </w:p>
    <w:p w14:paraId="128E411A" w14:textId="4B84B533" w:rsidR="00B63593" w:rsidRDefault="00B63593" w:rsidP="00584AB2">
      <w:pPr>
        <w:pStyle w:val="ListParagraph"/>
        <w:numPr>
          <w:ilvl w:val="0"/>
          <w:numId w:val="8"/>
        </w:numPr>
        <w:jc w:val="both"/>
      </w:pPr>
      <w:r>
        <w:t>Deriv</w:t>
      </w:r>
      <w:r w:rsidR="00804F14">
        <w:t>e</w:t>
      </w:r>
      <w:r>
        <w:t xml:space="preserve"> from Real Audio Objects and Real Visual Objects.</w:t>
      </w:r>
    </w:p>
    <w:p w14:paraId="76644833" w14:textId="76C58F02" w:rsidR="00B63593" w:rsidRDefault="00804F14" w:rsidP="00584AB2">
      <w:pPr>
        <w:pStyle w:val="ListParagraph"/>
        <w:numPr>
          <w:ilvl w:val="0"/>
          <w:numId w:val="8"/>
        </w:numPr>
        <w:jc w:val="both"/>
      </w:pPr>
      <w:r>
        <w:t>Be s</w:t>
      </w:r>
      <w:r w:rsidR="00B63593">
        <w:t>ynthetically created</w:t>
      </w:r>
      <w:r>
        <w:t xml:space="preserve">. </w:t>
      </w:r>
    </w:p>
    <w:p w14:paraId="0032D0DB" w14:textId="6383BDF9" w:rsidR="00B63593" w:rsidRPr="00232809" w:rsidRDefault="00804F14" w:rsidP="00B63593">
      <w:pPr>
        <w:jc w:val="both"/>
      </w:pPr>
      <w:r>
        <w:t xml:space="preserve">Objects have </w:t>
      </w:r>
      <w:r w:rsidR="00B63593">
        <w:t xml:space="preserve">formats suitable </w:t>
      </w:r>
      <w:r>
        <w:t>to be</w:t>
      </w:r>
      <w:r w:rsidR="00B63593">
        <w:t xml:space="preserve"> handl</w:t>
      </w:r>
      <w:r>
        <w:t>ed</w:t>
      </w:r>
      <w:r w:rsidR="00B63593">
        <w:t xml:space="preserve"> by the </w:t>
      </w:r>
      <w:r>
        <w:t>Metaverse</w:t>
      </w:r>
      <w:r w:rsidR="00B63593">
        <w:t>.</w:t>
      </w:r>
    </w:p>
    <w:p w14:paraId="38830CA5" w14:textId="77777777" w:rsidR="00B63593" w:rsidRDefault="00B63593" w:rsidP="00771156">
      <w:pPr>
        <w:pStyle w:val="Heading3"/>
        <w:jc w:val="both"/>
        <w:rPr>
          <w:lang w:val="en-GB"/>
        </w:rPr>
      </w:pPr>
      <w:r>
        <w:rPr>
          <w:lang w:val="en-GB"/>
        </w:rPr>
        <w:t>Object conversion</w:t>
      </w:r>
    </w:p>
    <w:p w14:paraId="1688DA6E" w14:textId="0E7E7648" w:rsidR="00B63593" w:rsidRDefault="00B63593" w:rsidP="00771156">
      <w:pPr>
        <w:jc w:val="both"/>
      </w:pPr>
      <w:r>
        <w:t xml:space="preserve">The </w:t>
      </w:r>
      <w:r w:rsidR="00771156">
        <w:t>Metaverse</w:t>
      </w:r>
      <w:r>
        <w:t xml:space="preserve"> may need a suitably processed Real Object or may need to convert it to a different </w:t>
      </w:r>
      <w:r w:rsidR="00771156">
        <w:t xml:space="preserve">Virtual </w:t>
      </w:r>
      <w:r>
        <w:t>Object.</w:t>
      </w:r>
    </w:p>
    <w:p w14:paraId="1B307093" w14:textId="77777777" w:rsidR="00B63593" w:rsidRDefault="00B63593" w:rsidP="00771156">
      <w:pPr>
        <w:jc w:val="both"/>
      </w:pPr>
      <w:r>
        <w:t>In MPAI: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771156" w:rsidRPr="00771156" w14:paraId="32F72F94" w14:textId="77777777" w:rsidTr="00771156">
        <w:tc>
          <w:tcPr>
            <w:tcW w:w="1413" w:type="dxa"/>
          </w:tcPr>
          <w:p w14:paraId="69DE6E13" w14:textId="77777777" w:rsidR="00771156" w:rsidRPr="00771156" w:rsidRDefault="00771156" w:rsidP="008E5B28">
            <w:pPr>
              <w:jc w:val="both"/>
            </w:pPr>
            <w:r w:rsidRPr="00771156">
              <w:t>MMC-UST</w:t>
            </w:r>
          </w:p>
        </w:tc>
        <w:tc>
          <w:tcPr>
            <w:tcW w:w="7932" w:type="dxa"/>
          </w:tcPr>
          <w:p w14:paraId="7D782ED4" w14:textId="77777777" w:rsidR="00932B0C" w:rsidRDefault="00771156" w:rsidP="008E5B28">
            <w:pPr>
              <w:jc w:val="both"/>
            </w:pPr>
            <w:r>
              <w:t>A</w:t>
            </w:r>
            <w:r w:rsidRPr="00771156">
              <w:t xml:space="preserve"> </w:t>
            </w:r>
            <w:r>
              <w:t>S</w:t>
            </w:r>
            <w:r w:rsidRPr="00771156">
              <w:t xml:space="preserve">peech </w:t>
            </w:r>
            <w:r>
              <w:t xml:space="preserve">Object </w:t>
            </w:r>
            <w:r w:rsidRPr="00771156">
              <w:t>is processed to extract text and other Speech Features</w:t>
            </w:r>
            <w:r w:rsidR="00932B0C">
              <w:t>.</w:t>
            </w:r>
          </w:p>
          <w:p w14:paraId="1531CFA2" w14:textId="6C9849E7" w:rsidR="00771156" w:rsidRPr="00771156" w:rsidRDefault="00932B0C" w:rsidP="008E5B28">
            <w:pPr>
              <w:jc w:val="both"/>
            </w:pPr>
            <w:r>
              <w:t>A S</w:t>
            </w:r>
            <w:r w:rsidRPr="00771156">
              <w:t xml:space="preserve">peech </w:t>
            </w:r>
            <w:r>
              <w:t xml:space="preserve">Object is </w:t>
            </w:r>
            <w:r w:rsidR="00771156" w:rsidRPr="00771156">
              <w:t>synthesise</w:t>
            </w:r>
            <w:r>
              <w:t>d</w:t>
            </w:r>
            <w:r w:rsidR="00771156" w:rsidRPr="00771156">
              <w:t xml:space="preserve"> that is a translation of the text into another language, pronounced with the Speech Features of the original speech and the </w:t>
            </w:r>
            <w:r w:rsidRPr="00771156">
              <w:t xml:space="preserve">Speech Features </w:t>
            </w:r>
            <w:r w:rsidR="00771156" w:rsidRPr="00771156">
              <w:t>of the target language.</w:t>
            </w:r>
          </w:p>
        </w:tc>
      </w:tr>
      <w:tr w:rsidR="00771156" w:rsidRPr="00771156" w14:paraId="211B6403" w14:textId="77777777" w:rsidTr="00771156">
        <w:tc>
          <w:tcPr>
            <w:tcW w:w="1413" w:type="dxa"/>
          </w:tcPr>
          <w:p w14:paraId="2D174CF5" w14:textId="546AEFEA" w:rsidR="00771156" w:rsidRPr="00771156" w:rsidRDefault="00771156" w:rsidP="008E5B28">
            <w:pPr>
              <w:jc w:val="both"/>
            </w:pPr>
            <w:r>
              <w:t>MMC-BST</w:t>
            </w:r>
          </w:p>
        </w:tc>
        <w:tc>
          <w:tcPr>
            <w:tcW w:w="7932" w:type="dxa"/>
          </w:tcPr>
          <w:p w14:paraId="71F00C79" w14:textId="290248F6" w:rsidR="00771156" w:rsidRPr="00771156" w:rsidRDefault="00771156" w:rsidP="008E5B28">
            <w:pPr>
              <w:jc w:val="both"/>
            </w:pPr>
            <w:r>
              <w:t>Ditto</w:t>
            </w:r>
          </w:p>
        </w:tc>
      </w:tr>
      <w:tr w:rsidR="00771156" w:rsidRPr="00771156" w14:paraId="61960A07" w14:textId="77777777" w:rsidTr="00771156">
        <w:tc>
          <w:tcPr>
            <w:tcW w:w="1413" w:type="dxa"/>
          </w:tcPr>
          <w:p w14:paraId="17BA3677" w14:textId="5BBF38D5" w:rsidR="00771156" w:rsidRDefault="00771156" w:rsidP="008E5B28">
            <w:pPr>
              <w:jc w:val="both"/>
            </w:pPr>
            <w:r>
              <w:t>MMC-MST</w:t>
            </w:r>
          </w:p>
        </w:tc>
        <w:tc>
          <w:tcPr>
            <w:tcW w:w="7932" w:type="dxa"/>
          </w:tcPr>
          <w:p w14:paraId="5DC82090" w14:textId="7FF355E3" w:rsidR="00771156" w:rsidRPr="00771156" w:rsidRDefault="00771156" w:rsidP="008E5B28">
            <w:pPr>
              <w:jc w:val="both"/>
            </w:pPr>
            <w:r>
              <w:t>Ditto</w:t>
            </w:r>
          </w:p>
        </w:tc>
      </w:tr>
    </w:tbl>
    <w:p w14:paraId="53C5EBBF" w14:textId="77777777" w:rsidR="00B63593" w:rsidRDefault="00B63593" w:rsidP="009F4B7C">
      <w:pPr>
        <w:pStyle w:val="Heading3"/>
      </w:pPr>
      <w:r>
        <w:t>Object synthesis</w:t>
      </w:r>
    </w:p>
    <w:p w14:paraId="6AF1DBAC" w14:textId="77777777" w:rsidR="00B63593" w:rsidRDefault="00B63593" w:rsidP="00B63593">
      <w:pPr>
        <w:jc w:val="both"/>
      </w:pPr>
      <w:r>
        <w:t>A new Object may be synthesised in response to Virtual Objects of external or internal provenance.</w:t>
      </w:r>
    </w:p>
    <w:p w14:paraId="5B8534CB" w14:textId="65CC9815" w:rsidR="00B63593" w:rsidRDefault="00B63593" w:rsidP="00B63593">
      <w:pPr>
        <w:jc w:val="both"/>
      </w:pPr>
      <w:r>
        <w:t>In MPAI:</w:t>
      </w:r>
    </w:p>
    <w:p w14:paraId="74F35BE1" w14:textId="77777777" w:rsidR="00D75F5F" w:rsidRDefault="00D75F5F" w:rsidP="00B63593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790"/>
      </w:tblGrid>
      <w:tr w:rsidR="00932B0C" w:rsidRPr="00932B0C" w14:paraId="13F03920" w14:textId="77777777" w:rsidTr="00932B0C">
        <w:tc>
          <w:tcPr>
            <w:tcW w:w="1555" w:type="dxa"/>
          </w:tcPr>
          <w:p w14:paraId="4C7C1A60" w14:textId="24AC899C" w:rsidR="00932B0C" w:rsidRPr="00932B0C" w:rsidRDefault="00932B0C" w:rsidP="00302BB0">
            <w:pPr>
              <w:jc w:val="both"/>
            </w:pPr>
            <w:r w:rsidRPr="00932B0C">
              <w:t xml:space="preserve">MMC-MQA </w:t>
            </w:r>
          </w:p>
        </w:tc>
        <w:tc>
          <w:tcPr>
            <w:tcW w:w="7790" w:type="dxa"/>
          </w:tcPr>
          <w:p w14:paraId="500CBE60" w14:textId="415F6381" w:rsidR="00932B0C" w:rsidRPr="00932B0C" w:rsidRDefault="00932B0C" w:rsidP="00302BB0">
            <w:pPr>
              <w:jc w:val="both"/>
            </w:pPr>
            <w:r>
              <w:t>A</w:t>
            </w:r>
            <w:r w:rsidRPr="00932B0C">
              <w:t xml:space="preserve"> </w:t>
            </w:r>
            <w:r>
              <w:t>S</w:t>
            </w:r>
            <w:r w:rsidRPr="00932B0C">
              <w:t xml:space="preserve">peech </w:t>
            </w:r>
            <w:r>
              <w:t xml:space="preserve">Object </w:t>
            </w:r>
            <w:r w:rsidRPr="00932B0C">
              <w:t>is synthesised from plain text.</w:t>
            </w:r>
          </w:p>
        </w:tc>
      </w:tr>
      <w:tr w:rsidR="00932B0C" w:rsidRPr="00932B0C" w14:paraId="58AA6739" w14:textId="77777777" w:rsidTr="00932B0C">
        <w:tc>
          <w:tcPr>
            <w:tcW w:w="1555" w:type="dxa"/>
          </w:tcPr>
          <w:p w14:paraId="01CC48B6" w14:textId="0A27D8B4" w:rsidR="00932B0C" w:rsidRPr="00932B0C" w:rsidRDefault="00932B0C" w:rsidP="00302BB0">
            <w:pPr>
              <w:jc w:val="both"/>
            </w:pPr>
            <w:r w:rsidRPr="00932B0C">
              <w:t xml:space="preserve">MMC-CWE </w:t>
            </w:r>
          </w:p>
        </w:tc>
        <w:tc>
          <w:tcPr>
            <w:tcW w:w="7790" w:type="dxa"/>
          </w:tcPr>
          <w:p w14:paraId="150E178E" w14:textId="7400CFAD" w:rsidR="00932B0C" w:rsidRPr="00932B0C" w:rsidRDefault="00932B0C" w:rsidP="00302BB0">
            <w:pPr>
              <w:jc w:val="both"/>
            </w:pPr>
            <w:r>
              <w:t>A</w:t>
            </w:r>
            <w:r w:rsidRPr="00932B0C">
              <w:t xml:space="preserve"> </w:t>
            </w:r>
            <w:r>
              <w:t>S</w:t>
            </w:r>
            <w:r w:rsidRPr="00932B0C">
              <w:t xml:space="preserve">peech </w:t>
            </w:r>
            <w:r>
              <w:t xml:space="preserve">Object </w:t>
            </w:r>
            <w:r w:rsidRPr="00932B0C">
              <w:t>is synthesised from text and a separate emotion.</w:t>
            </w:r>
          </w:p>
        </w:tc>
      </w:tr>
      <w:tr w:rsidR="00932B0C" w:rsidRPr="00932B0C" w14:paraId="05A224C9" w14:textId="77777777" w:rsidTr="00932B0C">
        <w:tc>
          <w:tcPr>
            <w:tcW w:w="1555" w:type="dxa"/>
          </w:tcPr>
          <w:p w14:paraId="1C46CEE0" w14:textId="35B11941" w:rsidR="00932B0C" w:rsidRPr="00932B0C" w:rsidRDefault="00932B0C" w:rsidP="00302BB0">
            <w:pPr>
              <w:jc w:val="both"/>
            </w:pPr>
            <w:r w:rsidRPr="00932B0C">
              <w:t xml:space="preserve">MMC-CWE </w:t>
            </w:r>
          </w:p>
        </w:tc>
        <w:tc>
          <w:tcPr>
            <w:tcW w:w="7790" w:type="dxa"/>
          </w:tcPr>
          <w:p w14:paraId="637B20B1" w14:textId="237BEE66" w:rsidR="00932B0C" w:rsidRPr="00932B0C" w:rsidRDefault="00932B0C" w:rsidP="00302BB0">
            <w:pPr>
              <w:jc w:val="both"/>
            </w:pPr>
            <w:r>
              <w:t xml:space="preserve">An Avatar made of a </w:t>
            </w:r>
            <w:r w:rsidRPr="00932B0C">
              <w:t xml:space="preserve">face </w:t>
            </w:r>
            <w:r>
              <w:t xml:space="preserve">whose </w:t>
            </w:r>
            <w:r w:rsidRPr="00932B0C">
              <w:t xml:space="preserve">lips are animated in accordance with an input </w:t>
            </w:r>
            <w:r w:rsidR="00A844D4">
              <w:t>S</w:t>
            </w:r>
            <w:r w:rsidR="00A844D4" w:rsidRPr="00932B0C">
              <w:t xml:space="preserve">peech </w:t>
            </w:r>
            <w:r w:rsidR="00A844D4">
              <w:t xml:space="preserve">Object </w:t>
            </w:r>
            <w:r w:rsidRPr="00932B0C">
              <w:t xml:space="preserve">and a separate emotion equivalent to emotion embedded in the </w:t>
            </w:r>
            <w:r w:rsidR="00A844D4">
              <w:t>S</w:t>
            </w:r>
            <w:r w:rsidR="00A844D4" w:rsidRPr="00932B0C">
              <w:t xml:space="preserve">peech </w:t>
            </w:r>
            <w:r w:rsidR="00A844D4">
              <w:t>Object</w:t>
            </w:r>
            <w:r w:rsidRPr="00932B0C">
              <w:t>.</w:t>
            </w:r>
          </w:p>
        </w:tc>
      </w:tr>
      <w:tr w:rsidR="00932B0C" w:rsidRPr="00932B0C" w14:paraId="1CE48F75" w14:textId="77777777" w:rsidTr="00932B0C">
        <w:tc>
          <w:tcPr>
            <w:tcW w:w="1555" w:type="dxa"/>
          </w:tcPr>
          <w:p w14:paraId="3869D783" w14:textId="66229E5D" w:rsidR="00932B0C" w:rsidRPr="00932B0C" w:rsidRDefault="00932B0C" w:rsidP="00302BB0">
            <w:pPr>
              <w:jc w:val="both"/>
            </w:pPr>
            <w:r w:rsidRPr="00932B0C">
              <w:t xml:space="preserve">MMC-UST </w:t>
            </w:r>
          </w:p>
        </w:tc>
        <w:tc>
          <w:tcPr>
            <w:tcW w:w="7790" w:type="dxa"/>
          </w:tcPr>
          <w:p w14:paraId="4F7D81AC" w14:textId="7D13C9E8" w:rsidR="00932B0C" w:rsidRPr="00932B0C" w:rsidRDefault="00A844D4" w:rsidP="00302BB0">
            <w:pPr>
              <w:jc w:val="both"/>
            </w:pPr>
            <w:r>
              <w:t>A</w:t>
            </w:r>
            <w:r w:rsidRPr="00932B0C">
              <w:t xml:space="preserve"> </w:t>
            </w:r>
            <w:r>
              <w:t>S</w:t>
            </w:r>
            <w:r w:rsidRPr="00932B0C">
              <w:t xml:space="preserve">peech </w:t>
            </w:r>
            <w:r>
              <w:t xml:space="preserve">Object </w:t>
            </w:r>
            <w:r w:rsidR="00932B0C" w:rsidRPr="00932B0C">
              <w:t xml:space="preserve">in a language is synthesised from text and </w:t>
            </w:r>
            <w:r>
              <w:t>S</w:t>
            </w:r>
            <w:r w:rsidR="00932B0C" w:rsidRPr="00932B0C">
              <w:t xml:space="preserve">peech </w:t>
            </w:r>
            <w:r>
              <w:t>F</w:t>
            </w:r>
            <w:r w:rsidR="00932B0C" w:rsidRPr="00932B0C">
              <w:t>eatures.</w:t>
            </w:r>
          </w:p>
        </w:tc>
      </w:tr>
      <w:tr w:rsidR="00932B0C" w:rsidRPr="00932B0C" w14:paraId="3619574B" w14:textId="77777777" w:rsidTr="00932B0C">
        <w:tc>
          <w:tcPr>
            <w:tcW w:w="1555" w:type="dxa"/>
          </w:tcPr>
          <w:p w14:paraId="07604B88" w14:textId="59224820" w:rsidR="00932B0C" w:rsidRPr="00932B0C" w:rsidRDefault="00932B0C" w:rsidP="00302BB0">
            <w:pPr>
              <w:jc w:val="both"/>
            </w:pPr>
            <w:r w:rsidRPr="00932B0C">
              <w:t xml:space="preserve">MPAI-MCS </w:t>
            </w:r>
          </w:p>
        </w:tc>
        <w:tc>
          <w:tcPr>
            <w:tcW w:w="7790" w:type="dxa"/>
          </w:tcPr>
          <w:p w14:paraId="143E5396" w14:textId="3AFA086A" w:rsidR="00932B0C" w:rsidRPr="00932B0C" w:rsidRDefault="00A844D4" w:rsidP="00302BB0">
            <w:pPr>
              <w:jc w:val="both"/>
            </w:pPr>
            <w:r>
              <w:t>A</w:t>
            </w:r>
            <w:r w:rsidR="00932B0C" w:rsidRPr="00932B0C">
              <w:t xml:space="preserve">n Avatar is synthesised with head, face, arms, hands and fingers copying the movements of </w:t>
            </w:r>
            <w:r>
              <w:t>a</w:t>
            </w:r>
            <w:r w:rsidR="00932B0C" w:rsidRPr="00932B0C">
              <w:t xml:space="preserve"> </w:t>
            </w:r>
            <w:r>
              <w:t>H</w:t>
            </w:r>
            <w:r w:rsidR="00932B0C" w:rsidRPr="00932B0C">
              <w:t>uman</w:t>
            </w:r>
            <w:r>
              <w:t xml:space="preserve"> Object</w:t>
            </w:r>
            <w:r w:rsidR="00932B0C" w:rsidRPr="00932B0C">
              <w:t>.</w:t>
            </w:r>
          </w:p>
        </w:tc>
      </w:tr>
      <w:tr w:rsidR="00932B0C" w:rsidRPr="00932B0C" w14:paraId="3DB35ABB" w14:textId="77777777" w:rsidTr="00932B0C">
        <w:tc>
          <w:tcPr>
            <w:tcW w:w="1555" w:type="dxa"/>
          </w:tcPr>
          <w:p w14:paraId="05369BC3" w14:textId="1335D483" w:rsidR="00932B0C" w:rsidRPr="00932B0C" w:rsidRDefault="00932B0C" w:rsidP="00302BB0">
            <w:pPr>
              <w:jc w:val="both"/>
            </w:pPr>
            <w:r w:rsidRPr="00932B0C">
              <w:t xml:space="preserve">CAV-HCI </w:t>
            </w:r>
          </w:p>
        </w:tc>
        <w:tc>
          <w:tcPr>
            <w:tcW w:w="7790" w:type="dxa"/>
          </w:tcPr>
          <w:p w14:paraId="0ED93934" w14:textId="2CAD9D78" w:rsidR="00A844D4" w:rsidRDefault="00A844D4" w:rsidP="00584AB2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A</w:t>
            </w:r>
            <w:r w:rsidR="00932B0C" w:rsidRPr="00932B0C">
              <w:t xml:space="preserve">n Avatar </w:t>
            </w:r>
            <w:r>
              <w:t xml:space="preserve">made of a head </w:t>
            </w:r>
            <w:r w:rsidR="00932B0C" w:rsidRPr="00932B0C">
              <w:t>is synthesised from text, emotion, meaning and intention</w:t>
            </w:r>
            <w:r w:rsidR="006D1287" w:rsidRPr="00932B0C">
              <w:t xml:space="preserve"> generated by the </w:t>
            </w:r>
            <w:r w:rsidR="006D1287">
              <w:t>“</w:t>
            </w:r>
            <w:r w:rsidR="006D1287" w:rsidRPr="00932B0C">
              <w:t>Reaction to stimuli</w:t>
            </w:r>
            <w:r w:rsidR="006D1287">
              <w:t>”</w:t>
            </w:r>
            <w:r w:rsidR="006D1287" w:rsidRPr="00932B0C">
              <w:t xml:space="preserve"> component</w:t>
            </w:r>
            <w:r w:rsidR="006D1287">
              <w:t xml:space="preserve"> of the Metaverse</w:t>
            </w:r>
            <w:r w:rsidR="00932B0C" w:rsidRPr="00932B0C">
              <w:t xml:space="preserve">. </w:t>
            </w:r>
          </w:p>
          <w:p w14:paraId="0E72A5D4" w14:textId="66AF7E1A" w:rsidR="00932B0C" w:rsidRDefault="00932B0C" w:rsidP="00584AB2">
            <w:pPr>
              <w:pStyle w:val="ListParagraph"/>
              <w:numPr>
                <w:ilvl w:val="0"/>
                <w:numId w:val="12"/>
              </w:numPr>
              <w:jc w:val="both"/>
            </w:pPr>
            <w:r w:rsidRPr="00932B0C">
              <w:t xml:space="preserve">The lips </w:t>
            </w:r>
            <w:r w:rsidR="00682DC7">
              <w:t xml:space="preserve">move </w:t>
            </w:r>
            <w:r w:rsidRPr="00932B0C">
              <w:t>express</w:t>
            </w:r>
            <w:r w:rsidR="00682DC7">
              <w:t>ing</w:t>
            </w:r>
            <w:r w:rsidRPr="00932B0C">
              <w:t xml:space="preserve"> the emotion generated by the </w:t>
            </w:r>
            <w:r w:rsidR="00A844D4">
              <w:t>“</w:t>
            </w:r>
            <w:r w:rsidRPr="00932B0C">
              <w:t>Reaction to stimuli</w:t>
            </w:r>
            <w:r w:rsidR="00A844D4">
              <w:t>”</w:t>
            </w:r>
            <w:r w:rsidRPr="00932B0C">
              <w:t xml:space="preserve"> component</w:t>
            </w:r>
            <w:r w:rsidR="00A844D4">
              <w:t xml:space="preserve"> of the Metaverse.</w:t>
            </w:r>
          </w:p>
          <w:p w14:paraId="1B022E35" w14:textId="670A6AF4" w:rsidR="00A844D4" w:rsidRPr="00932B0C" w:rsidRDefault="00A844D4" w:rsidP="00584AB2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The eyes</w:t>
            </w:r>
            <w:r w:rsidR="006D1287">
              <w:t xml:space="preserve"> gaze at a specific person </w:t>
            </w:r>
            <w:r w:rsidR="00682DC7">
              <w:t>when the Speech Object is intended to a specific Human Object or gaze at different Human Objects when no specific Human Object is intended.</w:t>
            </w:r>
          </w:p>
        </w:tc>
      </w:tr>
    </w:tbl>
    <w:p w14:paraId="54E273E6" w14:textId="77777777" w:rsidR="00B63593" w:rsidRDefault="00B63593" w:rsidP="009F4B7C">
      <w:pPr>
        <w:pStyle w:val="Heading3"/>
      </w:pPr>
      <w:r>
        <w:t>Reaction to stimuli</w:t>
      </w:r>
    </w:p>
    <w:p w14:paraId="0E85134D" w14:textId="7E17090D" w:rsidR="00B63593" w:rsidRDefault="00B63593" w:rsidP="00B63593">
      <w:pPr>
        <w:jc w:val="both"/>
      </w:pPr>
      <w:r>
        <w:t xml:space="preserve">The Metaverse may </w:t>
      </w:r>
      <w:r w:rsidR="00A76D88">
        <w:t xml:space="preserve">give </w:t>
      </w:r>
      <w:r>
        <w:t xml:space="preserve">an object the ability to generate reactions to stimuli coming from Objects in the Virtual Space. A typical reaction is the generation of </w:t>
      </w:r>
      <w:r w:rsidR="00A76D88">
        <w:t>S</w:t>
      </w:r>
      <w:r>
        <w:t xml:space="preserve">peech </w:t>
      </w:r>
      <w:r w:rsidR="00A76D88">
        <w:t xml:space="preserve">Objects </w:t>
      </w:r>
      <w:r>
        <w:t xml:space="preserve">or </w:t>
      </w:r>
      <w:r w:rsidR="00A76D88">
        <w:t xml:space="preserve">Avatars </w:t>
      </w:r>
      <w:r>
        <w:t xml:space="preserve">animation of </w:t>
      </w:r>
      <w:r w:rsidR="00A76D88">
        <w:t xml:space="preserve">whose </w:t>
      </w:r>
      <w:r>
        <w:t>lips, face, head, arms, hands, fingers</w:t>
      </w:r>
      <w:r w:rsidR="00A76D88">
        <w:t xml:space="preserve"> move in sync with the intended reaction</w:t>
      </w:r>
      <w:r>
        <w:t>.</w:t>
      </w:r>
    </w:p>
    <w:p w14:paraId="22423529" w14:textId="54C32F15" w:rsidR="00B63593" w:rsidRDefault="00B63593" w:rsidP="00B63593">
      <w:pPr>
        <w:jc w:val="both"/>
      </w:pPr>
      <w:r>
        <w:t>In MPAI:</w:t>
      </w:r>
    </w:p>
    <w:p w14:paraId="5EF2201A" w14:textId="77777777" w:rsidR="00A76D88" w:rsidRDefault="00A76D88" w:rsidP="00B63593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790"/>
      </w:tblGrid>
      <w:tr w:rsidR="00A76D88" w:rsidRPr="00A76D88" w14:paraId="2288EE65" w14:textId="77777777" w:rsidTr="00A76D88">
        <w:tc>
          <w:tcPr>
            <w:tcW w:w="1555" w:type="dxa"/>
          </w:tcPr>
          <w:p w14:paraId="729E4E0A" w14:textId="052A1DAE" w:rsidR="00A76D88" w:rsidRPr="00A76D88" w:rsidRDefault="00A76D88" w:rsidP="001554FF">
            <w:pPr>
              <w:jc w:val="both"/>
            </w:pPr>
            <w:r w:rsidRPr="00A76D88">
              <w:lastRenderedPageBreak/>
              <w:t>MMC-CWE</w:t>
            </w:r>
          </w:p>
        </w:tc>
        <w:tc>
          <w:tcPr>
            <w:tcW w:w="7790" w:type="dxa"/>
          </w:tcPr>
          <w:p w14:paraId="3E24BD8F" w14:textId="7412AD73" w:rsidR="00A76D88" w:rsidRPr="00A76D88" w:rsidRDefault="00A76D88" w:rsidP="001554FF">
            <w:pPr>
              <w:jc w:val="both"/>
            </w:pPr>
            <w:r>
              <w:t>T</w:t>
            </w:r>
            <w:r w:rsidRPr="00A76D88">
              <w:t xml:space="preserve">ext, emotion, and meaning are processed to generate text and </w:t>
            </w:r>
            <w:r>
              <w:t>S</w:t>
            </w:r>
            <w:r w:rsidRPr="00A76D88">
              <w:t xml:space="preserve">peech </w:t>
            </w:r>
            <w:r>
              <w:t xml:space="preserve">Objects </w:t>
            </w:r>
            <w:r w:rsidRPr="00A76D88">
              <w:t>with an embedded emotion, and a</w:t>
            </w:r>
            <w:r>
              <w:t>n Avatar whose</w:t>
            </w:r>
            <w:r w:rsidRPr="00A76D88">
              <w:t xml:space="preserve"> lip move</w:t>
            </w:r>
            <w:r>
              <w:t>ments</w:t>
            </w:r>
            <w:r w:rsidRPr="00A76D88">
              <w:t xml:space="preserve"> are congruent with the input text, emotion and meaning.</w:t>
            </w:r>
          </w:p>
        </w:tc>
      </w:tr>
      <w:tr w:rsidR="00A76D88" w:rsidRPr="00A76D88" w14:paraId="03EBB923" w14:textId="77777777" w:rsidTr="00A76D88">
        <w:tc>
          <w:tcPr>
            <w:tcW w:w="1555" w:type="dxa"/>
          </w:tcPr>
          <w:p w14:paraId="7A2E4B31" w14:textId="3BC144E6" w:rsidR="00A76D88" w:rsidRPr="00A76D88" w:rsidRDefault="00A76D88" w:rsidP="001554FF">
            <w:pPr>
              <w:jc w:val="both"/>
            </w:pPr>
            <w:r w:rsidRPr="00A76D88">
              <w:t>MMC-MQA</w:t>
            </w:r>
          </w:p>
        </w:tc>
        <w:tc>
          <w:tcPr>
            <w:tcW w:w="7790" w:type="dxa"/>
          </w:tcPr>
          <w:p w14:paraId="5D0780F9" w14:textId="1260F12F" w:rsidR="00A76D88" w:rsidRPr="00A76D88" w:rsidRDefault="00A76D88" w:rsidP="001554FF">
            <w:pPr>
              <w:jc w:val="both"/>
            </w:pPr>
            <w:r>
              <w:t>T</w:t>
            </w:r>
            <w:r w:rsidRPr="00A76D88">
              <w:t xml:space="preserve">ext, meaning, and intention are processed to generate text and </w:t>
            </w:r>
            <w:r w:rsidR="00C775E2">
              <w:t>S</w:t>
            </w:r>
            <w:r w:rsidR="00C775E2" w:rsidRPr="00A76D88">
              <w:t xml:space="preserve">peech </w:t>
            </w:r>
            <w:r w:rsidR="00C775E2">
              <w:t xml:space="preserve">Objects </w:t>
            </w:r>
            <w:r w:rsidRPr="00A76D88">
              <w:t>that are congruent with the input text, emotion and meaning.</w:t>
            </w:r>
          </w:p>
        </w:tc>
      </w:tr>
      <w:tr w:rsidR="00E644DB" w:rsidRPr="00A76D88" w14:paraId="5C9A6B0E" w14:textId="77777777" w:rsidTr="00A76D88">
        <w:tc>
          <w:tcPr>
            <w:tcW w:w="1555" w:type="dxa"/>
          </w:tcPr>
          <w:p w14:paraId="3B035A03" w14:textId="445E61F2" w:rsidR="00E644DB" w:rsidRPr="00A76D88" w:rsidRDefault="00E644DB" w:rsidP="00E644DB">
            <w:pPr>
              <w:jc w:val="both"/>
            </w:pPr>
            <w:r>
              <w:t>CAV-HCI</w:t>
            </w:r>
          </w:p>
        </w:tc>
        <w:tc>
          <w:tcPr>
            <w:tcW w:w="7790" w:type="dxa"/>
          </w:tcPr>
          <w:p w14:paraId="0AA0F9C3" w14:textId="48DA3F75" w:rsidR="00E644DB" w:rsidRDefault="00E644DB" w:rsidP="00E644DB">
            <w:pPr>
              <w:jc w:val="both"/>
            </w:pPr>
            <w:r>
              <w:t>T</w:t>
            </w:r>
            <w:r w:rsidRPr="00A76D88">
              <w:t xml:space="preserve">ext, emotion, meaning </w:t>
            </w:r>
            <w:r>
              <w:t xml:space="preserve">and intention </w:t>
            </w:r>
            <w:r w:rsidRPr="00A76D88">
              <w:t xml:space="preserve">are processed to generate </w:t>
            </w:r>
            <w:r>
              <w:t>S</w:t>
            </w:r>
            <w:r w:rsidRPr="00A76D88">
              <w:t xml:space="preserve">peech </w:t>
            </w:r>
            <w:r>
              <w:t xml:space="preserve">Objects </w:t>
            </w:r>
            <w:r w:rsidRPr="00A76D88">
              <w:t>with an embedded emotion, and a</w:t>
            </w:r>
            <w:r>
              <w:t>n Avatar whose</w:t>
            </w:r>
            <w:r w:rsidRPr="00A76D88">
              <w:t xml:space="preserve"> </w:t>
            </w:r>
            <w:r>
              <w:t xml:space="preserve">head, face, eye, </w:t>
            </w:r>
            <w:r w:rsidRPr="00A76D88">
              <w:t>lip move</w:t>
            </w:r>
            <w:r>
              <w:t>ments</w:t>
            </w:r>
            <w:r w:rsidRPr="00A76D88">
              <w:t xml:space="preserve"> are congruent with the input text, emotion</w:t>
            </w:r>
            <w:r>
              <w:t>,</w:t>
            </w:r>
            <w:r w:rsidRPr="00A76D88">
              <w:t xml:space="preserve"> meaning</w:t>
            </w:r>
            <w:r>
              <w:t xml:space="preserve"> and intention</w:t>
            </w:r>
            <w:r w:rsidRPr="00A76D88">
              <w:t>.</w:t>
            </w:r>
          </w:p>
        </w:tc>
      </w:tr>
    </w:tbl>
    <w:p w14:paraId="7C34A70F" w14:textId="54C9CBE9" w:rsidR="00B63593" w:rsidRDefault="00B63593" w:rsidP="00B63593">
      <w:pPr>
        <w:pStyle w:val="Heading2"/>
        <w:jc w:val="both"/>
      </w:pPr>
      <w:r>
        <w:t xml:space="preserve">From the Virtual to the Real </w:t>
      </w:r>
      <w:r w:rsidR="000A768D">
        <w:rPr>
          <w:lang w:val="en-GB"/>
        </w:rPr>
        <w:t>Space</w:t>
      </w:r>
    </w:p>
    <w:p w14:paraId="0AF9F0E0" w14:textId="74BAB14E" w:rsidR="00B63593" w:rsidRDefault="00C775E2" w:rsidP="00FC783A">
      <w:pPr>
        <w:pStyle w:val="Heading3"/>
        <w:jc w:val="both"/>
        <w:rPr>
          <w:lang w:val="en-GB"/>
        </w:rPr>
      </w:pPr>
      <w:r>
        <w:rPr>
          <w:lang w:val="en-GB"/>
        </w:rPr>
        <w:t>Introduction</w:t>
      </w:r>
    </w:p>
    <w:p w14:paraId="3930E6FC" w14:textId="1E59D807" w:rsidR="00C775E2" w:rsidRDefault="00C775E2" w:rsidP="00FC783A">
      <w:pPr>
        <w:jc w:val="both"/>
      </w:pPr>
      <w:r>
        <w:t xml:space="preserve">This section concerns the </w:t>
      </w:r>
      <w:r w:rsidR="008C5046">
        <w:t xml:space="preserve">conversion </w:t>
      </w:r>
      <w:r w:rsidR="00D75F5F">
        <w:t>of</w:t>
      </w:r>
      <w:r w:rsidR="008C5046">
        <w:t xml:space="preserve"> a Virtual Space to</w:t>
      </w:r>
      <w:r w:rsidR="00A257F4">
        <w:t xml:space="preserve"> a</w:t>
      </w:r>
      <w:r w:rsidR="008C5046">
        <w:t xml:space="preserve"> </w:t>
      </w:r>
      <w:r w:rsidR="00A257F4">
        <w:t>Real Space</w:t>
      </w:r>
      <w:r w:rsidR="00E644DB">
        <w:t>.</w:t>
      </w:r>
      <w:r w:rsidR="002F1DEE">
        <w:t xml:space="preserve"> T</w:t>
      </w:r>
      <w:r w:rsidR="00E644DB">
        <w:t>his i</w:t>
      </w:r>
      <w:r w:rsidR="002F1DEE">
        <w:t xml:space="preserve">ncludes </w:t>
      </w:r>
      <w:r w:rsidR="00745507">
        <w:t>presentation and actuation</w:t>
      </w:r>
      <w:r w:rsidR="00DB4551">
        <w:t>.</w:t>
      </w:r>
    </w:p>
    <w:p w14:paraId="42D43DF5" w14:textId="76BF2599" w:rsidR="00C775E2" w:rsidRDefault="00FC783A" w:rsidP="00FC783A">
      <w:pPr>
        <w:jc w:val="both"/>
      </w:pPr>
      <w:r>
        <w:t>A Virtual Space may be provided for consumption in final form</w:t>
      </w:r>
      <w:r w:rsidR="00E644DB">
        <w:t>,</w:t>
      </w:r>
      <w:r>
        <w:t xml:space="preserve"> or a level of actions may be permitted, e.g., a Human’s Avatar may be allowed to move in the </w:t>
      </w:r>
      <w:r w:rsidR="00E644DB">
        <w:t>Virtual Space</w:t>
      </w:r>
      <w:r>
        <w:t xml:space="preserve"> or the Human can simply consume the </w:t>
      </w:r>
      <w:r w:rsidR="00E644DB">
        <w:t>Virtual S</w:t>
      </w:r>
      <w:r w:rsidR="00E73C1F">
        <w:t>p</w:t>
      </w:r>
      <w:r w:rsidR="00E644DB">
        <w:t>ace</w:t>
      </w:r>
      <w:r>
        <w:t xml:space="preserve"> </w:t>
      </w:r>
      <w:r w:rsidR="008811B1">
        <w:t xml:space="preserve">looking at/listening to it </w:t>
      </w:r>
      <w:r>
        <w:t>“from the outside”.</w:t>
      </w:r>
    </w:p>
    <w:p w14:paraId="6504D58E" w14:textId="05819370" w:rsidR="008811B1" w:rsidRDefault="008811B1" w:rsidP="00FC783A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8811B1" w14:paraId="147DF459" w14:textId="77777777" w:rsidTr="00E644DB">
        <w:tc>
          <w:tcPr>
            <w:tcW w:w="1413" w:type="dxa"/>
          </w:tcPr>
          <w:p w14:paraId="09874EBB" w14:textId="7D0C70C2" w:rsidR="008811B1" w:rsidRDefault="008811B1" w:rsidP="00FC783A">
            <w:pPr>
              <w:jc w:val="both"/>
            </w:pPr>
            <w:r>
              <w:t>CAV-HCI</w:t>
            </w:r>
          </w:p>
        </w:tc>
        <w:tc>
          <w:tcPr>
            <w:tcW w:w="7932" w:type="dxa"/>
          </w:tcPr>
          <w:p w14:paraId="26E40419" w14:textId="6472FD52" w:rsidR="008811B1" w:rsidRDefault="008811B1" w:rsidP="00FC783A">
            <w:pPr>
              <w:jc w:val="both"/>
            </w:pPr>
            <w:r>
              <w:t xml:space="preserve">A CAV passenger may </w:t>
            </w:r>
            <w:r w:rsidR="00E72E4E">
              <w:t xml:space="preserve">wish to </w:t>
            </w:r>
            <w:r w:rsidR="006A4ADC">
              <w:t xml:space="preserve">obtain a presentation of the Virtual Space (called </w:t>
            </w:r>
            <w:r>
              <w:t xml:space="preserve">Full World Representation </w:t>
            </w:r>
            <w:r w:rsidR="006A4ADC">
              <w:t>in MPAI-</w:t>
            </w:r>
            <w:r>
              <w:t>CAV</w:t>
            </w:r>
            <w:r w:rsidR="006A4ADC">
              <w:t>)</w:t>
            </w:r>
            <w:r>
              <w:t xml:space="preserve"> to be aware of the</w:t>
            </w:r>
            <w:r w:rsidR="00E566D9">
              <w:t xml:space="preserve"> audio and visual</w:t>
            </w:r>
            <w:r>
              <w:t xml:space="preserve"> surroundings of the CAV.</w:t>
            </w:r>
          </w:p>
        </w:tc>
      </w:tr>
      <w:tr w:rsidR="00E644DB" w14:paraId="3DD415E2" w14:textId="77777777" w:rsidTr="00E644DB">
        <w:tc>
          <w:tcPr>
            <w:tcW w:w="1413" w:type="dxa"/>
          </w:tcPr>
          <w:p w14:paraId="63BB1FAA" w14:textId="40225AA6" w:rsidR="00E644DB" w:rsidRDefault="00E644DB" w:rsidP="00FC783A">
            <w:pPr>
              <w:jc w:val="both"/>
            </w:pPr>
            <w:r>
              <w:t>CAV-</w:t>
            </w:r>
            <w:r w:rsidR="002470BE">
              <w:t>M</w:t>
            </w:r>
            <w:r>
              <w:t>AS</w:t>
            </w:r>
          </w:p>
        </w:tc>
        <w:tc>
          <w:tcPr>
            <w:tcW w:w="7932" w:type="dxa"/>
          </w:tcPr>
          <w:p w14:paraId="2B68F287" w14:textId="77777777" w:rsidR="00E644DB" w:rsidRDefault="00E644DB" w:rsidP="00FC783A">
            <w:pPr>
              <w:jc w:val="both"/>
            </w:pPr>
            <w:r>
              <w:t>(Autonomous Motion Subsystem)</w:t>
            </w:r>
          </w:p>
          <w:p w14:paraId="1CBA9ADF" w14:textId="0245CD5F" w:rsidR="00E644DB" w:rsidRDefault="002E2E15" w:rsidP="00FC783A">
            <w:pPr>
              <w:jc w:val="both"/>
            </w:pPr>
            <w:r>
              <w:t xml:space="preserve">As a result of the Metaverse (CAV-AMS) processing, the Autonomous Motion Subsystem </w:t>
            </w:r>
            <w:r w:rsidR="00C004C2">
              <w:t xml:space="preserve">(MAS) </w:t>
            </w:r>
            <w:r>
              <w:t xml:space="preserve">receives a command to actuate a movement from </w:t>
            </w:r>
            <w:r w:rsidR="00050075">
              <w:t>“</w:t>
            </w:r>
            <w:r>
              <w:t>Pose A now</w:t>
            </w:r>
            <w:r w:rsidR="00050075">
              <w:t>”</w:t>
            </w:r>
            <w:r>
              <w:t xml:space="preserve"> to </w:t>
            </w:r>
            <w:r w:rsidR="00050075">
              <w:t>“</w:t>
            </w:r>
            <w:r>
              <w:t>Pose B</w:t>
            </w:r>
            <w:r w:rsidR="00050075">
              <w:t>”</w:t>
            </w:r>
            <w:r>
              <w:t xml:space="preserve"> in e.g., 5</w:t>
            </w:r>
            <w:r w:rsidR="009C2933">
              <w:t xml:space="preserve"> </w:t>
            </w:r>
            <w:r>
              <w:t>s</w:t>
            </w:r>
            <w:r w:rsidR="009C2933">
              <w:t>econds</w:t>
            </w:r>
            <w:r w:rsidR="00050075">
              <w:t xml:space="preserve"> with given velocity</w:t>
            </w:r>
            <w:r w:rsidR="00484DA1">
              <w:t>,</w:t>
            </w:r>
            <w:r w:rsidR="00C004C2">
              <w:t xml:space="preserve"> acceleration</w:t>
            </w:r>
            <w:r w:rsidR="00484DA1">
              <w:t xml:space="preserve"> and angle</w:t>
            </w:r>
            <w:r>
              <w:t>.</w:t>
            </w:r>
            <w:r w:rsidR="00C004C2">
              <w:t xml:space="preserve"> MAS provides</w:t>
            </w:r>
            <w:r w:rsidR="00EA69F1">
              <w:t xml:space="preserve"> feedback to AMS th</w:t>
            </w:r>
            <w:r w:rsidR="007B3815">
              <w:t>us allowing it to update its Virtual Space.</w:t>
            </w:r>
          </w:p>
        </w:tc>
      </w:tr>
    </w:tbl>
    <w:p w14:paraId="5701E3E9" w14:textId="77777777" w:rsidR="008811B1" w:rsidRPr="00C775E2" w:rsidRDefault="008811B1" w:rsidP="00FC783A">
      <w:pPr>
        <w:jc w:val="both"/>
      </w:pPr>
    </w:p>
    <w:p w14:paraId="70A14E3A" w14:textId="77777777" w:rsidR="00B63593" w:rsidRDefault="00B63593" w:rsidP="00B63593">
      <w:pPr>
        <w:pStyle w:val="Heading1"/>
        <w:jc w:val="both"/>
      </w:pPr>
      <w:r>
        <w:t>Conclusion</w:t>
      </w:r>
    </w:p>
    <w:p w14:paraId="7742F9EF" w14:textId="56F91635" w:rsidR="00B63593" w:rsidRPr="00BC4427" w:rsidRDefault="00B63593" w:rsidP="00B63593">
      <w:pPr>
        <w:jc w:val="both"/>
      </w:pPr>
      <w:r>
        <w:t xml:space="preserve">This is an initial effort at allocating functionalities of MPAI standards and projects to the </w:t>
      </w:r>
      <w:r w:rsidR="00E73C1F">
        <w:t>identified</w:t>
      </w:r>
      <w:r>
        <w:t xml:space="preserve"> Metaverse A</w:t>
      </w:r>
      <w:r w:rsidR="009C2933">
        <w:t>rea</w:t>
      </w:r>
      <w:r>
        <w:t xml:space="preserve">s. </w:t>
      </w:r>
    </w:p>
    <w:p w14:paraId="430669BA" w14:textId="5FBFAE11" w:rsidR="00BC4427" w:rsidRPr="00BC4427" w:rsidRDefault="00BC4427" w:rsidP="00B63593">
      <w:pPr>
        <w:pStyle w:val="Heading1"/>
        <w:numPr>
          <w:ilvl w:val="0"/>
          <w:numId w:val="0"/>
        </w:numPr>
        <w:ind w:left="432" w:hanging="432"/>
      </w:pPr>
    </w:p>
    <w:sectPr w:rsidR="00BC4427" w:rsidRPr="00BC4427" w:rsidSect="00BD1631">
      <w:pgSz w:w="11907" w:h="16839" w:code="9"/>
      <w:pgMar w:top="1418" w:right="1134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 Roman No9 L">
    <w:altName w:val="Times New Roman"/>
    <w:charset w:val="00"/>
    <w:family w:val="roman"/>
    <w:pitch w:val="variable"/>
  </w:font>
  <w:font w:name="Nimbus Sans L">
    <w:altName w:val="Arial"/>
    <w:charset w:val="00"/>
    <w:family w:val="auto"/>
    <w:pitch w:val="variable"/>
  </w:font>
  <w:font w:name="Tunga">
    <w:panose1 w:val="00000400000000000000"/>
    <w:charset w:val="01"/>
    <w:family w:val="roman"/>
    <w:pitch w:val="variable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E2946"/>
    <w:multiLevelType w:val="hybridMultilevel"/>
    <w:tmpl w:val="38043F1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A55008"/>
    <w:multiLevelType w:val="multilevel"/>
    <w:tmpl w:val="0A2CB4D6"/>
    <w:lvl w:ilvl="0">
      <w:start w:val="1"/>
      <w:numFmt w:val="upperLetter"/>
      <w:pStyle w:val="ANNEX"/>
      <w:suff w:val="nothing"/>
      <w:lvlText w:val="Annex %1"/>
      <w:lvlJc w:val="left"/>
      <w:pPr>
        <w:ind w:left="0" w:firstLine="0"/>
      </w:pPr>
      <w:rPr>
        <w:rFonts w:ascii="Arial" w:hAnsi="Arial" w:hint="default"/>
        <w:b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360"/>
        </w:tabs>
        <w:ind w:left="0" w:firstLine="0"/>
      </w:pPr>
      <w:rPr>
        <w:b/>
        <w:i w:val="0"/>
      </w:rPr>
    </w:lvl>
    <w:lvl w:ilvl="2">
      <w:start w:val="1"/>
      <w:numFmt w:val="decimal"/>
      <w:pStyle w:val="a3"/>
      <w:lvlText w:val="%1.%2.%3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3">
      <w:start w:val="1"/>
      <w:numFmt w:val="decimal"/>
      <w:pStyle w:val="a4"/>
      <w:lvlText w:val="%1.%2.%3.%4"/>
      <w:lvlJc w:val="left"/>
      <w:pPr>
        <w:tabs>
          <w:tab w:val="num" w:pos="1080"/>
        </w:tabs>
        <w:ind w:left="0" w:firstLine="0"/>
      </w:pPr>
      <w:rPr>
        <w:b/>
        <w:i w:val="0"/>
      </w:rPr>
    </w:lvl>
    <w:lvl w:ilvl="4">
      <w:start w:val="1"/>
      <w:numFmt w:val="decimal"/>
      <w:pStyle w:val="a5"/>
      <w:lvlText w:val="%1.%2.%3.%4.%5"/>
      <w:lvlJc w:val="left"/>
      <w:pPr>
        <w:tabs>
          <w:tab w:val="num" w:pos="1080"/>
        </w:tabs>
        <w:ind w:left="0" w:firstLine="0"/>
      </w:pPr>
      <w:rPr>
        <w:b/>
        <w:i w:val="0"/>
      </w:rPr>
    </w:lvl>
    <w:lvl w:ilvl="5">
      <w:start w:val="1"/>
      <w:numFmt w:val="decimal"/>
      <w:pStyle w:val="a6"/>
      <w:lvlText w:val="%1.%2.%3.%4.%5.%6"/>
      <w:lvlJc w:val="left"/>
      <w:pPr>
        <w:tabs>
          <w:tab w:val="num" w:pos="1440"/>
        </w:tabs>
        <w:ind w:left="0" w:firstLine="0"/>
      </w:pPr>
      <w:rPr>
        <w:b/>
        <w:i w:val="0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" w15:restartNumberingAfterBreak="0">
    <w:nsid w:val="094015CE"/>
    <w:multiLevelType w:val="hybridMultilevel"/>
    <w:tmpl w:val="5DD8908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1815B5"/>
    <w:multiLevelType w:val="hybridMultilevel"/>
    <w:tmpl w:val="0EF2A3F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E4A86"/>
    <w:multiLevelType w:val="hybridMultilevel"/>
    <w:tmpl w:val="6F742BA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B42EB"/>
    <w:multiLevelType w:val="hybridMultilevel"/>
    <w:tmpl w:val="5200618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DA564E"/>
    <w:multiLevelType w:val="hybridMultilevel"/>
    <w:tmpl w:val="92F07DB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FE6894"/>
    <w:multiLevelType w:val="hybridMultilevel"/>
    <w:tmpl w:val="A2A05D9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403777"/>
    <w:multiLevelType w:val="hybridMultilevel"/>
    <w:tmpl w:val="3AE859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6BB36D5"/>
    <w:multiLevelType w:val="hybridMultilevel"/>
    <w:tmpl w:val="69BE113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6C00AA9"/>
    <w:multiLevelType w:val="hybridMultilevel"/>
    <w:tmpl w:val="2B0E3D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734702"/>
    <w:multiLevelType w:val="hybridMultilevel"/>
    <w:tmpl w:val="AD88E63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9072BAC"/>
    <w:multiLevelType w:val="hybridMultilevel"/>
    <w:tmpl w:val="428EBA8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EA23492"/>
    <w:multiLevelType w:val="hybridMultilevel"/>
    <w:tmpl w:val="770A433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3934F97"/>
    <w:multiLevelType w:val="hybridMultilevel"/>
    <w:tmpl w:val="353EFB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2A25E0"/>
    <w:multiLevelType w:val="hybridMultilevel"/>
    <w:tmpl w:val="8750991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42A53C7"/>
    <w:multiLevelType w:val="hybridMultilevel"/>
    <w:tmpl w:val="7F64C43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9C309EC"/>
    <w:multiLevelType w:val="hybridMultilevel"/>
    <w:tmpl w:val="95AED08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A47454D"/>
    <w:multiLevelType w:val="hybridMultilevel"/>
    <w:tmpl w:val="97CC0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5C763E"/>
    <w:multiLevelType w:val="hybridMultilevel"/>
    <w:tmpl w:val="14E4AC3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285088D"/>
    <w:multiLevelType w:val="hybridMultilevel"/>
    <w:tmpl w:val="9386EB4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2C4CD5"/>
    <w:multiLevelType w:val="hybridMultilevel"/>
    <w:tmpl w:val="92F07DB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23B4C81"/>
    <w:multiLevelType w:val="hybridMultilevel"/>
    <w:tmpl w:val="6196134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3754E23"/>
    <w:multiLevelType w:val="hybridMultilevel"/>
    <w:tmpl w:val="B846E96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81032D"/>
    <w:multiLevelType w:val="hybridMultilevel"/>
    <w:tmpl w:val="F39A02A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D70259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71453BFB"/>
    <w:multiLevelType w:val="hybridMultilevel"/>
    <w:tmpl w:val="B7E4162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B8C0B26"/>
    <w:multiLevelType w:val="hybridMultilevel"/>
    <w:tmpl w:val="B7E41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5"/>
  </w:num>
  <w:num w:numId="2">
    <w:abstractNumId w:val="1"/>
  </w:num>
  <w:num w:numId="3">
    <w:abstractNumId w:val="9"/>
  </w:num>
  <w:num w:numId="4">
    <w:abstractNumId w:val="15"/>
  </w:num>
  <w:num w:numId="5">
    <w:abstractNumId w:val="26"/>
  </w:num>
  <w:num w:numId="6">
    <w:abstractNumId w:val="19"/>
  </w:num>
  <w:num w:numId="7">
    <w:abstractNumId w:val="16"/>
  </w:num>
  <w:num w:numId="8">
    <w:abstractNumId w:val="13"/>
  </w:num>
  <w:num w:numId="9">
    <w:abstractNumId w:val="17"/>
  </w:num>
  <w:num w:numId="10">
    <w:abstractNumId w:val="2"/>
  </w:num>
  <w:num w:numId="11">
    <w:abstractNumId w:val="10"/>
  </w:num>
  <w:num w:numId="12">
    <w:abstractNumId w:val="23"/>
  </w:num>
  <w:num w:numId="13">
    <w:abstractNumId w:val="11"/>
  </w:num>
  <w:num w:numId="14">
    <w:abstractNumId w:val="5"/>
  </w:num>
  <w:num w:numId="15">
    <w:abstractNumId w:val="6"/>
  </w:num>
  <w:num w:numId="16">
    <w:abstractNumId w:val="27"/>
  </w:num>
  <w:num w:numId="17">
    <w:abstractNumId w:val="18"/>
  </w:num>
  <w:num w:numId="18">
    <w:abstractNumId w:val="21"/>
  </w:num>
  <w:num w:numId="19">
    <w:abstractNumId w:val="20"/>
  </w:num>
  <w:num w:numId="20">
    <w:abstractNumId w:val="7"/>
  </w:num>
  <w:num w:numId="21">
    <w:abstractNumId w:val="3"/>
  </w:num>
  <w:num w:numId="22">
    <w:abstractNumId w:val="4"/>
  </w:num>
  <w:num w:numId="23">
    <w:abstractNumId w:val="14"/>
  </w:num>
  <w:num w:numId="24">
    <w:abstractNumId w:val="25"/>
  </w:num>
  <w:num w:numId="25">
    <w:abstractNumId w:val="25"/>
  </w:num>
  <w:num w:numId="26">
    <w:abstractNumId w:val="25"/>
  </w:num>
  <w:num w:numId="27">
    <w:abstractNumId w:val="25"/>
  </w:num>
  <w:num w:numId="28">
    <w:abstractNumId w:val="25"/>
  </w:num>
  <w:num w:numId="29">
    <w:abstractNumId w:val="25"/>
  </w:num>
  <w:num w:numId="30">
    <w:abstractNumId w:val="25"/>
  </w:num>
  <w:num w:numId="31">
    <w:abstractNumId w:val="12"/>
  </w:num>
  <w:num w:numId="32">
    <w:abstractNumId w:val="25"/>
  </w:num>
  <w:num w:numId="33">
    <w:abstractNumId w:val="25"/>
  </w:num>
  <w:num w:numId="34">
    <w:abstractNumId w:val="22"/>
  </w:num>
  <w:num w:numId="35">
    <w:abstractNumId w:val="8"/>
  </w:num>
  <w:num w:numId="36">
    <w:abstractNumId w:val="24"/>
  </w:num>
  <w:num w:numId="37">
    <w:abstractNumId w:val="0"/>
  </w:num>
  <w:num w:numId="38">
    <w:abstractNumId w:val="25"/>
  </w:num>
  <w:num w:numId="39">
    <w:abstractNumId w:val="2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935"/>
    <w:rsid w:val="00002141"/>
    <w:rsid w:val="00002217"/>
    <w:rsid w:val="00003876"/>
    <w:rsid w:val="00004068"/>
    <w:rsid w:val="00004DE6"/>
    <w:rsid w:val="0001325D"/>
    <w:rsid w:val="00013D8E"/>
    <w:rsid w:val="0001512E"/>
    <w:rsid w:val="000153E5"/>
    <w:rsid w:val="000171F2"/>
    <w:rsid w:val="00020C69"/>
    <w:rsid w:val="00022040"/>
    <w:rsid w:val="00022358"/>
    <w:rsid w:val="000223D5"/>
    <w:rsid w:val="0002499C"/>
    <w:rsid w:val="00025159"/>
    <w:rsid w:val="00026175"/>
    <w:rsid w:val="00026831"/>
    <w:rsid w:val="000275B8"/>
    <w:rsid w:val="00027A61"/>
    <w:rsid w:val="00030AD0"/>
    <w:rsid w:val="00031A73"/>
    <w:rsid w:val="00032A0E"/>
    <w:rsid w:val="00033B05"/>
    <w:rsid w:val="00034E4D"/>
    <w:rsid w:val="000360D3"/>
    <w:rsid w:val="0004201A"/>
    <w:rsid w:val="00043F26"/>
    <w:rsid w:val="00045D8C"/>
    <w:rsid w:val="00046A9A"/>
    <w:rsid w:val="00050075"/>
    <w:rsid w:val="0005193C"/>
    <w:rsid w:val="000529E4"/>
    <w:rsid w:val="00052A9E"/>
    <w:rsid w:val="00055286"/>
    <w:rsid w:val="00056D02"/>
    <w:rsid w:val="00057486"/>
    <w:rsid w:val="00057DA2"/>
    <w:rsid w:val="0006001F"/>
    <w:rsid w:val="00064616"/>
    <w:rsid w:val="00064720"/>
    <w:rsid w:val="00067C60"/>
    <w:rsid w:val="000703EB"/>
    <w:rsid w:val="00070E6C"/>
    <w:rsid w:val="00076B47"/>
    <w:rsid w:val="00076F45"/>
    <w:rsid w:val="000778F8"/>
    <w:rsid w:val="00077A1F"/>
    <w:rsid w:val="00080DAC"/>
    <w:rsid w:val="00081B0F"/>
    <w:rsid w:val="00084677"/>
    <w:rsid w:val="0008505A"/>
    <w:rsid w:val="00085744"/>
    <w:rsid w:val="000866C1"/>
    <w:rsid w:val="00090B5B"/>
    <w:rsid w:val="00091F54"/>
    <w:rsid w:val="00092263"/>
    <w:rsid w:val="00092F96"/>
    <w:rsid w:val="00093F5A"/>
    <w:rsid w:val="000A0992"/>
    <w:rsid w:val="000A09BA"/>
    <w:rsid w:val="000A38C2"/>
    <w:rsid w:val="000A4287"/>
    <w:rsid w:val="000A4436"/>
    <w:rsid w:val="000A570A"/>
    <w:rsid w:val="000A72E3"/>
    <w:rsid w:val="000A768D"/>
    <w:rsid w:val="000B0FAB"/>
    <w:rsid w:val="000B5D4B"/>
    <w:rsid w:val="000C213B"/>
    <w:rsid w:val="000C49E4"/>
    <w:rsid w:val="000C57DC"/>
    <w:rsid w:val="000C5808"/>
    <w:rsid w:val="000D0BF7"/>
    <w:rsid w:val="000D16AF"/>
    <w:rsid w:val="000D430D"/>
    <w:rsid w:val="000D4484"/>
    <w:rsid w:val="000D4C9B"/>
    <w:rsid w:val="000D4CC0"/>
    <w:rsid w:val="000D58DC"/>
    <w:rsid w:val="000D6BDF"/>
    <w:rsid w:val="000D7954"/>
    <w:rsid w:val="000D7D9C"/>
    <w:rsid w:val="000E1FC6"/>
    <w:rsid w:val="000E2602"/>
    <w:rsid w:val="000E3EF7"/>
    <w:rsid w:val="000E41A5"/>
    <w:rsid w:val="000E5440"/>
    <w:rsid w:val="000E6134"/>
    <w:rsid w:val="000E6185"/>
    <w:rsid w:val="000E6AA6"/>
    <w:rsid w:val="000F0317"/>
    <w:rsid w:val="000F0C78"/>
    <w:rsid w:val="000F1869"/>
    <w:rsid w:val="000F3426"/>
    <w:rsid w:val="000F3DA0"/>
    <w:rsid w:val="000F4B35"/>
    <w:rsid w:val="00100DEF"/>
    <w:rsid w:val="001015C5"/>
    <w:rsid w:val="00101DA6"/>
    <w:rsid w:val="00104DD9"/>
    <w:rsid w:val="00111F07"/>
    <w:rsid w:val="00113B56"/>
    <w:rsid w:val="00114714"/>
    <w:rsid w:val="00115697"/>
    <w:rsid w:val="00116A8D"/>
    <w:rsid w:val="00117B77"/>
    <w:rsid w:val="0012291B"/>
    <w:rsid w:val="00123CAE"/>
    <w:rsid w:val="00124211"/>
    <w:rsid w:val="0012506F"/>
    <w:rsid w:val="00125F4E"/>
    <w:rsid w:val="0012703E"/>
    <w:rsid w:val="001279D1"/>
    <w:rsid w:val="001302B6"/>
    <w:rsid w:val="00130BA7"/>
    <w:rsid w:val="0013302C"/>
    <w:rsid w:val="001347D5"/>
    <w:rsid w:val="00136B61"/>
    <w:rsid w:val="001422EC"/>
    <w:rsid w:val="00146509"/>
    <w:rsid w:val="00146F52"/>
    <w:rsid w:val="00150931"/>
    <w:rsid w:val="00151847"/>
    <w:rsid w:val="001527F4"/>
    <w:rsid w:val="0015557E"/>
    <w:rsid w:val="001556DC"/>
    <w:rsid w:val="00156894"/>
    <w:rsid w:val="00157DA1"/>
    <w:rsid w:val="001603E3"/>
    <w:rsid w:val="00160E71"/>
    <w:rsid w:val="00160F9B"/>
    <w:rsid w:val="0016195D"/>
    <w:rsid w:val="00161DEB"/>
    <w:rsid w:val="001629AE"/>
    <w:rsid w:val="00162E93"/>
    <w:rsid w:val="00164139"/>
    <w:rsid w:val="00166948"/>
    <w:rsid w:val="00166D56"/>
    <w:rsid w:val="001676B9"/>
    <w:rsid w:val="00167D30"/>
    <w:rsid w:val="00171211"/>
    <w:rsid w:val="00171F87"/>
    <w:rsid w:val="0017219F"/>
    <w:rsid w:val="0017476B"/>
    <w:rsid w:val="00176120"/>
    <w:rsid w:val="00176412"/>
    <w:rsid w:val="00176CD7"/>
    <w:rsid w:val="00177955"/>
    <w:rsid w:val="00181474"/>
    <w:rsid w:val="00183176"/>
    <w:rsid w:val="00184896"/>
    <w:rsid w:val="00185869"/>
    <w:rsid w:val="00185CEB"/>
    <w:rsid w:val="001862F7"/>
    <w:rsid w:val="001868E9"/>
    <w:rsid w:val="001871FC"/>
    <w:rsid w:val="001905AD"/>
    <w:rsid w:val="001920B7"/>
    <w:rsid w:val="001A0F15"/>
    <w:rsid w:val="001A13E2"/>
    <w:rsid w:val="001A227F"/>
    <w:rsid w:val="001A3A34"/>
    <w:rsid w:val="001A5804"/>
    <w:rsid w:val="001A60D5"/>
    <w:rsid w:val="001A64B0"/>
    <w:rsid w:val="001A77B5"/>
    <w:rsid w:val="001A7F88"/>
    <w:rsid w:val="001B2453"/>
    <w:rsid w:val="001B2CDC"/>
    <w:rsid w:val="001B3602"/>
    <w:rsid w:val="001B4BA0"/>
    <w:rsid w:val="001B4FA3"/>
    <w:rsid w:val="001B5415"/>
    <w:rsid w:val="001B56E5"/>
    <w:rsid w:val="001B5828"/>
    <w:rsid w:val="001B5D01"/>
    <w:rsid w:val="001B6D23"/>
    <w:rsid w:val="001C122D"/>
    <w:rsid w:val="001C2B74"/>
    <w:rsid w:val="001C4CCD"/>
    <w:rsid w:val="001C7117"/>
    <w:rsid w:val="001C7D9B"/>
    <w:rsid w:val="001D0968"/>
    <w:rsid w:val="001D1724"/>
    <w:rsid w:val="001D56A9"/>
    <w:rsid w:val="001D6533"/>
    <w:rsid w:val="001D7041"/>
    <w:rsid w:val="001E4934"/>
    <w:rsid w:val="001E4B8A"/>
    <w:rsid w:val="001E6EEC"/>
    <w:rsid w:val="001E72AB"/>
    <w:rsid w:val="001E7AEC"/>
    <w:rsid w:val="001E7B94"/>
    <w:rsid w:val="001E7ED8"/>
    <w:rsid w:val="001F0B1F"/>
    <w:rsid w:val="001F11F2"/>
    <w:rsid w:val="001F3200"/>
    <w:rsid w:val="001F348C"/>
    <w:rsid w:val="001F3C5D"/>
    <w:rsid w:val="001F4625"/>
    <w:rsid w:val="001F48D9"/>
    <w:rsid w:val="001F5D8E"/>
    <w:rsid w:val="001F7AD6"/>
    <w:rsid w:val="00201994"/>
    <w:rsid w:val="00202A72"/>
    <w:rsid w:val="00204327"/>
    <w:rsid w:val="00206610"/>
    <w:rsid w:val="00207CD2"/>
    <w:rsid w:val="00211A83"/>
    <w:rsid w:val="0021316E"/>
    <w:rsid w:val="002133E0"/>
    <w:rsid w:val="002152C6"/>
    <w:rsid w:val="00216537"/>
    <w:rsid w:val="00220224"/>
    <w:rsid w:val="00221828"/>
    <w:rsid w:val="00221F51"/>
    <w:rsid w:val="002228B4"/>
    <w:rsid w:val="002230DC"/>
    <w:rsid w:val="0022482A"/>
    <w:rsid w:val="00231F26"/>
    <w:rsid w:val="00232315"/>
    <w:rsid w:val="00232809"/>
    <w:rsid w:val="0023287A"/>
    <w:rsid w:val="00232A00"/>
    <w:rsid w:val="00233F2E"/>
    <w:rsid w:val="00234308"/>
    <w:rsid w:val="002356D1"/>
    <w:rsid w:val="002378E9"/>
    <w:rsid w:val="00241C26"/>
    <w:rsid w:val="0024310B"/>
    <w:rsid w:val="00244445"/>
    <w:rsid w:val="00245B0F"/>
    <w:rsid w:val="00246AE1"/>
    <w:rsid w:val="002470BE"/>
    <w:rsid w:val="002472FE"/>
    <w:rsid w:val="002476A2"/>
    <w:rsid w:val="00247D4D"/>
    <w:rsid w:val="00250986"/>
    <w:rsid w:val="00250D6F"/>
    <w:rsid w:val="00251C9B"/>
    <w:rsid w:val="00251E91"/>
    <w:rsid w:val="00252C1F"/>
    <w:rsid w:val="00253235"/>
    <w:rsid w:val="00254718"/>
    <w:rsid w:val="002568CF"/>
    <w:rsid w:val="0025711F"/>
    <w:rsid w:val="00257972"/>
    <w:rsid w:val="00261043"/>
    <w:rsid w:val="00261E9E"/>
    <w:rsid w:val="00262471"/>
    <w:rsid w:val="002641B7"/>
    <w:rsid w:val="00270D5A"/>
    <w:rsid w:val="00272407"/>
    <w:rsid w:val="00272D6B"/>
    <w:rsid w:val="002739A4"/>
    <w:rsid w:val="00274F90"/>
    <w:rsid w:val="00275957"/>
    <w:rsid w:val="002770AE"/>
    <w:rsid w:val="002815DD"/>
    <w:rsid w:val="00281AAE"/>
    <w:rsid w:val="002822D2"/>
    <w:rsid w:val="002829EF"/>
    <w:rsid w:val="00283C0D"/>
    <w:rsid w:val="002869A6"/>
    <w:rsid w:val="00286C15"/>
    <w:rsid w:val="00286D7F"/>
    <w:rsid w:val="0028710D"/>
    <w:rsid w:val="0029055C"/>
    <w:rsid w:val="00291345"/>
    <w:rsid w:val="002933E0"/>
    <w:rsid w:val="002937B5"/>
    <w:rsid w:val="0029579B"/>
    <w:rsid w:val="002A234A"/>
    <w:rsid w:val="002A54FC"/>
    <w:rsid w:val="002A6BFB"/>
    <w:rsid w:val="002A7E7C"/>
    <w:rsid w:val="002B0920"/>
    <w:rsid w:val="002B1C2C"/>
    <w:rsid w:val="002B2FD2"/>
    <w:rsid w:val="002B32C4"/>
    <w:rsid w:val="002B3412"/>
    <w:rsid w:val="002B3E5A"/>
    <w:rsid w:val="002B481F"/>
    <w:rsid w:val="002B52CA"/>
    <w:rsid w:val="002B7C53"/>
    <w:rsid w:val="002C12E0"/>
    <w:rsid w:val="002C2862"/>
    <w:rsid w:val="002C47C0"/>
    <w:rsid w:val="002C4F09"/>
    <w:rsid w:val="002C76C8"/>
    <w:rsid w:val="002C7F0F"/>
    <w:rsid w:val="002D03AE"/>
    <w:rsid w:val="002D0FEC"/>
    <w:rsid w:val="002D2710"/>
    <w:rsid w:val="002D2C6C"/>
    <w:rsid w:val="002D3F65"/>
    <w:rsid w:val="002D5146"/>
    <w:rsid w:val="002D5BA5"/>
    <w:rsid w:val="002D7993"/>
    <w:rsid w:val="002E02B6"/>
    <w:rsid w:val="002E17DB"/>
    <w:rsid w:val="002E1A1C"/>
    <w:rsid w:val="002E2E15"/>
    <w:rsid w:val="002E382C"/>
    <w:rsid w:val="002E5B40"/>
    <w:rsid w:val="002E6365"/>
    <w:rsid w:val="002F0529"/>
    <w:rsid w:val="002F1DEE"/>
    <w:rsid w:val="002F2834"/>
    <w:rsid w:val="002F505E"/>
    <w:rsid w:val="002F720A"/>
    <w:rsid w:val="00301AF9"/>
    <w:rsid w:val="00301C24"/>
    <w:rsid w:val="00302DC2"/>
    <w:rsid w:val="00304751"/>
    <w:rsid w:val="0030631B"/>
    <w:rsid w:val="00310CEF"/>
    <w:rsid w:val="003149A5"/>
    <w:rsid w:val="00317A4B"/>
    <w:rsid w:val="003225A1"/>
    <w:rsid w:val="00326B9D"/>
    <w:rsid w:val="0033190F"/>
    <w:rsid w:val="003327AA"/>
    <w:rsid w:val="00332FAE"/>
    <w:rsid w:val="0033311D"/>
    <w:rsid w:val="00333647"/>
    <w:rsid w:val="0033599A"/>
    <w:rsid w:val="00337AA4"/>
    <w:rsid w:val="00337F40"/>
    <w:rsid w:val="00340996"/>
    <w:rsid w:val="00340D52"/>
    <w:rsid w:val="003429B8"/>
    <w:rsid w:val="00343049"/>
    <w:rsid w:val="00343548"/>
    <w:rsid w:val="00351679"/>
    <w:rsid w:val="00352E64"/>
    <w:rsid w:val="00355DF5"/>
    <w:rsid w:val="003573DE"/>
    <w:rsid w:val="00360BF8"/>
    <w:rsid w:val="00360CA8"/>
    <w:rsid w:val="00361CC2"/>
    <w:rsid w:val="00363C2A"/>
    <w:rsid w:val="0036549B"/>
    <w:rsid w:val="00365DCC"/>
    <w:rsid w:val="00366BA8"/>
    <w:rsid w:val="0036721F"/>
    <w:rsid w:val="00370760"/>
    <w:rsid w:val="00371AF8"/>
    <w:rsid w:val="00373451"/>
    <w:rsid w:val="00377B11"/>
    <w:rsid w:val="003804A9"/>
    <w:rsid w:val="00380691"/>
    <w:rsid w:val="00380E3D"/>
    <w:rsid w:val="0038236F"/>
    <w:rsid w:val="00382C88"/>
    <w:rsid w:val="00385EA4"/>
    <w:rsid w:val="00386BB8"/>
    <w:rsid w:val="00386C7D"/>
    <w:rsid w:val="003916C8"/>
    <w:rsid w:val="00391E9B"/>
    <w:rsid w:val="0039255F"/>
    <w:rsid w:val="00395070"/>
    <w:rsid w:val="00396830"/>
    <w:rsid w:val="003976B4"/>
    <w:rsid w:val="00397D0B"/>
    <w:rsid w:val="003A028A"/>
    <w:rsid w:val="003A2A44"/>
    <w:rsid w:val="003A3207"/>
    <w:rsid w:val="003A321B"/>
    <w:rsid w:val="003A4DF6"/>
    <w:rsid w:val="003A740A"/>
    <w:rsid w:val="003B1E3F"/>
    <w:rsid w:val="003B67C0"/>
    <w:rsid w:val="003B696C"/>
    <w:rsid w:val="003C00F4"/>
    <w:rsid w:val="003C0AEC"/>
    <w:rsid w:val="003C0FFE"/>
    <w:rsid w:val="003C1935"/>
    <w:rsid w:val="003C2334"/>
    <w:rsid w:val="003C2BAB"/>
    <w:rsid w:val="003C2FC4"/>
    <w:rsid w:val="003C3A7C"/>
    <w:rsid w:val="003C3BB3"/>
    <w:rsid w:val="003C452F"/>
    <w:rsid w:val="003C5AD6"/>
    <w:rsid w:val="003C6EF5"/>
    <w:rsid w:val="003C7AB6"/>
    <w:rsid w:val="003D2DDB"/>
    <w:rsid w:val="003E1E52"/>
    <w:rsid w:val="003E6395"/>
    <w:rsid w:val="003E65E9"/>
    <w:rsid w:val="003F0887"/>
    <w:rsid w:val="003F2C72"/>
    <w:rsid w:val="003F679F"/>
    <w:rsid w:val="003F6E4A"/>
    <w:rsid w:val="003F7214"/>
    <w:rsid w:val="00400239"/>
    <w:rsid w:val="00402380"/>
    <w:rsid w:val="00404EDE"/>
    <w:rsid w:val="0040501C"/>
    <w:rsid w:val="00406247"/>
    <w:rsid w:val="0040627B"/>
    <w:rsid w:val="004070C3"/>
    <w:rsid w:val="0040751A"/>
    <w:rsid w:val="0041116D"/>
    <w:rsid w:val="004118F2"/>
    <w:rsid w:val="00411FF3"/>
    <w:rsid w:val="00412648"/>
    <w:rsid w:val="00412AA9"/>
    <w:rsid w:val="0041370F"/>
    <w:rsid w:val="004139E3"/>
    <w:rsid w:val="0042144E"/>
    <w:rsid w:val="0042179A"/>
    <w:rsid w:val="00421B9E"/>
    <w:rsid w:val="00421E89"/>
    <w:rsid w:val="00422044"/>
    <w:rsid w:val="00425379"/>
    <w:rsid w:val="00426C8A"/>
    <w:rsid w:val="00426E8E"/>
    <w:rsid w:val="00426F42"/>
    <w:rsid w:val="00427FB0"/>
    <w:rsid w:val="0043424C"/>
    <w:rsid w:val="00434ADB"/>
    <w:rsid w:val="0043523C"/>
    <w:rsid w:val="0043555F"/>
    <w:rsid w:val="00436533"/>
    <w:rsid w:val="004368A8"/>
    <w:rsid w:val="004368D2"/>
    <w:rsid w:val="00436C5C"/>
    <w:rsid w:val="00436FC9"/>
    <w:rsid w:val="00437991"/>
    <w:rsid w:val="0044058C"/>
    <w:rsid w:val="00441368"/>
    <w:rsid w:val="004463C0"/>
    <w:rsid w:val="00446B60"/>
    <w:rsid w:val="004514D1"/>
    <w:rsid w:val="00451AD1"/>
    <w:rsid w:val="00453C40"/>
    <w:rsid w:val="004557DE"/>
    <w:rsid w:val="004561E0"/>
    <w:rsid w:val="0045755E"/>
    <w:rsid w:val="004603A9"/>
    <w:rsid w:val="004604A8"/>
    <w:rsid w:val="004620EC"/>
    <w:rsid w:val="00462D9A"/>
    <w:rsid w:val="0046449E"/>
    <w:rsid w:val="00465968"/>
    <w:rsid w:val="00466EBB"/>
    <w:rsid w:val="00467971"/>
    <w:rsid w:val="0047210E"/>
    <w:rsid w:val="00474501"/>
    <w:rsid w:val="00474981"/>
    <w:rsid w:val="00474B19"/>
    <w:rsid w:val="004811C0"/>
    <w:rsid w:val="00484DA1"/>
    <w:rsid w:val="004901B7"/>
    <w:rsid w:val="00490E98"/>
    <w:rsid w:val="00492237"/>
    <w:rsid w:val="00492BD0"/>
    <w:rsid w:val="00492F2D"/>
    <w:rsid w:val="00494814"/>
    <w:rsid w:val="004A1172"/>
    <w:rsid w:val="004A44EF"/>
    <w:rsid w:val="004A5585"/>
    <w:rsid w:val="004C33B4"/>
    <w:rsid w:val="004C3612"/>
    <w:rsid w:val="004C550F"/>
    <w:rsid w:val="004C69C1"/>
    <w:rsid w:val="004C7D19"/>
    <w:rsid w:val="004D20F9"/>
    <w:rsid w:val="004D22F6"/>
    <w:rsid w:val="004D2FF8"/>
    <w:rsid w:val="004D4B4C"/>
    <w:rsid w:val="004D6C1F"/>
    <w:rsid w:val="004D72F4"/>
    <w:rsid w:val="004E086D"/>
    <w:rsid w:val="004E0C82"/>
    <w:rsid w:val="004E1E01"/>
    <w:rsid w:val="004E29BD"/>
    <w:rsid w:val="004E334C"/>
    <w:rsid w:val="004E3D05"/>
    <w:rsid w:val="004E4D58"/>
    <w:rsid w:val="004E5FB5"/>
    <w:rsid w:val="004F0ACC"/>
    <w:rsid w:val="004F2780"/>
    <w:rsid w:val="004F2C4E"/>
    <w:rsid w:val="004F593C"/>
    <w:rsid w:val="004F599E"/>
    <w:rsid w:val="004F7351"/>
    <w:rsid w:val="005008D2"/>
    <w:rsid w:val="005018D7"/>
    <w:rsid w:val="00501BB3"/>
    <w:rsid w:val="00502605"/>
    <w:rsid w:val="0050377E"/>
    <w:rsid w:val="00504ADA"/>
    <w:rsid w:val="00506243"/>
    <w:rsid w:val="00506D90"/>
    <w:rsid w:val="0050777D"/>
    <w:rsid w:val="005108C3"/>
    <w:rsid w:val="005132BF"/>
    <w:rsid w:val="0051339E"/>
    <w:rsid w:val="00514373"/>
    <w:rsid w:val="00514447"/>
    <w:rsid w:val="005148B9"/>
    <w:rsid w:val="00515E37"/>
    <w:rsid w:val="00516F9C"/>
    <w:rsid w:val="00520A61"/>
    <w:rsid w:val="00522252"/>
    <w:rsid w:val="00522A82"/>
    <w:rsid w:val="00522B63"/>
    <w:rsid w:val="0052498A"/>
    <w:rsid w:val="00524DFC"/>
    <w:rsid w:val="0052544E"/>
    <w:rsid w:val="005307D2"/>
    <w:rsid w:val="0053099C"/>
    <w:rsid w:val="00531773"/>
    <w:rsid w:val="00531DF5"/>
    <w:rsid w:val="005361DD"/>
    <w:rsid w:val="00536DCB"/>
    <w:rsid w:val="00537FAC"/>
    <w:rsid w:val="005412E3"/>
    <w:rsid w:val="0054391B"/>
    <w:rsid w:val="00543ABB"/>
    <w:rsid w:val="00543B91"/>
    <w:rsid w:val="005453EA"/>
    <w:rsid w:val="0054691B"/>
    <w:rsid w:val="0054753C"/>
    <w:rsid w:val="005476C8"/>
    <w:rsid w:val="00547B44"/>
    <w:rsid w:val="0055015D"/>
    <w:rsid w:val="00553C8E"/>
    <w:rsid w:val="0055539F"/>
    <w:rsid w:val="005565BE"/>
    <w:rsid w:val="005567C2"/>
    <w:rsid w:val="0055767C"/>
    <w:rsid w:val="00557EDB"/>
    <w:rsid w:val="00563716"/>
    <w:rsid w:val="00563D7E"/>
    <w:rsid w:val="00564195"/>
    <w:rsid w:val="00565D88"/>
    <w:rsid w:val="00566EF2"/>
    <w:rsid w:val="00571A8A"/>
    <w:rsid w:val="00571DC0"/>
    <w:rsid w:val="00572CDC"/>
    <w:rsid w:val="00572F61"/>
    <w:rsid w:val="00573821"/>
    <w:rsid w:val="00574298"/>
    <w:rsid w:val="00574502"/>
    <w:rsid w:val="00574939"/>
    <w:rsid w:val="00576137"/>
    <w:rsid w:val="00576263"/>
    <w:rsid w:val="005769BD"/>
    <w:rsid w:val="005818C8"/>
    <w:rsid w:val="00582F56"/>
    <w:rsid w:val="00584AB2"/>
    <w:rsid w:val="0058584F"/>
    <w:rsid w:val="00585F50"/>
    <w:rsid w:val="00592E33"/>
    <w:rsid w:val="005945AC"/>
    <w:rsid w:val="00597DD2"/>
    <w:rsid w:val="005A05C0"/>
    <w:rsid w:val="005A0C16"/>
    <w:rsid w:val="005A0E17"/>
    <w:rsid w:val="005A1575"/>
    <w:rsid w:val="005A1B8B"/>
    <w:rsid w:val="005A2449"/>
    <w:rsid w:val="005A3DCE"/>
    <w:rsid w:val="005A4A59"/>
    <w:rsid w:val="005A729A"/>
    <w:rsid w:val="005B0DB3"/>
    <w:rsid w:val="005B50B5"/>
    <w:rsid w:val="005B59B3"/>
    <w:rsid w:val="005B7A25"/>
    <w:rsid w:val="005B7CBC"/>
    <w:rsid w:val="005C1C6B"/>
    <w:rsid w:val="005C42D8"/>
    <w:rsid w:val="005C43F9"/>
    <w:rsid w:val="005C52E9"/>
    <w:rsid w:val="005C5A58"/>
    <w:rsid w:val="005C6B2C"/>
    <w:rsid w:val="005D16BD"/>
    <w:rsid w:val="005D1A1D"/>
    <w:rsid w:val="005D1A6F"/>
    <w:rsid w:val="005D561E"/>
    <w:rsid w:val="005D671F"/>
    <w:rsid w:val="005E1400"/>
    <w:rsid w:val="005E6F8F"/>
    <w:rsid w:val="005F18E4"/>
    <w:rsid w:val="005F3229"/>
    <w:rsid w:val="005F7166"/>
    <w:rsid w:val="0060019F"/>
    <w:rsid w:val="006011FF"/>
    <w:rsid w:val="006014DD"/>
    <w:rsid w:val="00603C30"/>
    <w:rsid w:val="006040A3"/>
    <w:rsid w:val="00604CB8"/>
    <w:rsid w:val="00606B55"/>
    <w:rsid w:val="006074A9"/>
    <w:rsid w:val="006103D3"/>
    <w:rsid w:val="0061246E"/>
    <w:rsid w:val="00615433"/>
    <w:rsid w:val="006178C0"/>
    <w:rsid w:val="00620BFB"/>
    <w:rsid w:val="00621840"/>
    <w:rsid w:val="00625A92"/>
    <w:rsid w:val="00626375"/>
    <w:rsid w:val="00627629"/>
    <w:rsid w:val="00630031"/>
    <w:rsid w:val="00630367"/>
    <w:rsid w:val="006323E5"/>
    <w:rsid w:val="00632565"/>
    <w:rsid w:val="006338A0"/>
    <w:rsid w:val="006342B0"/>
    <w:rsid w:val="006345B3"/>
    <w:rsid w:val="006348CD"/>
    <w:rsid w:val="0063664B"/>
    <w:rsid w:val="00636CEA"/>
    <w:rsid w:val="00641421"/>
    <w:rsid w:val="006414F6"/>
    <w:rsid w:val="00641B61"/>
    <w:rsid w:val="006430A8"/>
    <w:rsid w:val="00643BD9"/>
    <w:rsid w:val="00644035"/>
    <w:rsid w:val="00646E34"/>
    <w:rsid w:val="00650C9A"/>
    <w:rsid w:val="00652390"/>
    <w:rsid w:val="00652A6E"/>
    <w:rsid w:val="00653DBE"/>
    <w:rsid w:val="00655A61"/>
    <w:rsid w:val="00655F88"/>
    <w:rsid w:val="00660505"/>
    <w:rsid w:val="00660793"/>
    <w:rsid w:val="00665CC0"/>
    <w:rsid w:val="00666B2D"/>
    <w:rsid w:val="00667723"/>
    <w:rsid w:val="0066775E"/>
    <w:rsid w:val="0067096B"/>
    <w:rsid w:val="0067144C"/>
    <w:rsid w:val="00671835"/>
    <w:rsid w:val="00671C71"/>
    <w:rsid w:val="0067235F"/>
    <w:rsid w:val="00674094"/>
    <w:rsid w:val="0067436B"/>
    <w:rsid w:val="00681100"/>
    <w:rsid w:val="00682DC7"/>
    <w:rsid w:val="00685762"/>
    <w:rsid w:val="00686C88"/>
    <w:rsid w:val="00686EE6"/>
    <w:rsid w:val="00691C91"/>
    <w:rsid w:val="006923B1"/>
    <w:rsid w:val="00692587"/>
    <w:rsid w:val="00692B62"/>
    <w:rsid w:val="00694C69"/>
    <w:rsid w:val="00696EDF"/>
    <w:rsid w:val="006A019E"/>
    <w:rsid w:val="006A15A1"/>
    <w:rsid w:val="006A27D3"/>
    <w:rsid w:val="006A28CC"/>
    <w:rsid w:val="006A3614"/>
    <w:rsid w:val="006A3BF6"/>
    <w:rsid w:val="006A4ADC"/>
    <w:rsid w:val="006A4B9F"/>
    <w:rsid w:val="006A6BDA"/>
    <w:rsid w:val="006B2D08"/>
    <w:rsid w:val="006B3294"/>
    <w:rsid w:val="006B4BA9"/>
    <w:rsid w:val="006C0064"/>
    <w:rsid w:val="006C0F7B"/>
    <w:rsid w:val="006C5D86"/>
    <w:rsid w:val="006C7FCA"/>
    <w:rsid w:val="006D04F8"/>
    <w:rsid w:val="006D0918"/>
    <w:rsid w:val="006D1287"/>
    <w:rsid w:val="006D138D"/>
    <w:rsid w:val="006D211D"/>
    <w:rsid w:val="006D2CE8"/>
    <w:rsid w:val="006D365E"/>
    <w:rsid w:val="006D4315"/>
    <w:rsid w:val="006D5C63"/>
    <w:rsid w:val="006D6EA1"/>
    <w:rsid w:val="006D7F51"/>
    <w:rsid w:val="006E0135"/>
    <w:rsid w:val="006E2275"/>
    <w:rsid w:val="006E2AB0"/>
    <w:rsid w:val="006E2D0D"/>
    <w:rsid w:val="006E38D5"/>
    <w:rsid w:val="006E3EF3"/>
    <w:rsid w:val="006E3F88"/>
    <w:rsid w:val="006E5FD6"/>
    <w:rsid w:val="006E6EF8"/>
    <w:rsid w:val="006E79EE"/>
    <w:rsid w:val="006F0785"/>
    <w:rsid w:val="006F22F8"/>
    <w:rsid w:val="006F22F9"/>
    <w:rsid w:val="006F40EB"/>
    <w:rsid w:val="006F6CC4"/>
    <w:rsid w:val="0070645A"/>
    <w:rsid w:val="00706766"/>
    <w:rsid w:val="00707428"/>
    <w:rsid w:val="00711737"/>
    <w:rsid w:val="007119AE"/>
    <w:rsid w:val="00715DF2"/>
    <w:rsid w:val="007166F0"/>
    <w:rsid w:val="00717FC3"/>
    <w:rsid w:val="007212F6"/>
    <w:rsid w:val="00721B05"/>
    <w:rsid w:val="00722854"/>
    <w:rsid w:val="00724671"/>
    <w:rsid w:val="00727E5A"/>
    <w:rsid w:val="007320EA"/>
    <w:rsid w:val="00732116"/>
    <w:rsid w:val="0073287B"/>
    <w:rsid w:val="00737C1B"/>
    <w:rsid w:val="00741595"/>
    <w:rsid w:val="0074220F"/>
    <w:rsid w:val="007446AD"/>
    <w:rsid w:val="00745507"/>
    <w:rsid w:val="0075018A"/>
    <w:rsid w:val="00750503"/>
    <w:rsid w:val="00750B0D"/>
    <w:rsid w:val="00750B11"/>
    <w:rsid w:val="00750D22"/>
    <w:rsid w:val="00752C15"/>
    <w:rsid w:val="00755CC9"/>
    <w:rsid w:val="00757846"/>
    <w:rsid w:val="007578A9"/>
    <w:rsid w:val="00761041"/>
    <w:rsid w:val="007619CA"/>
    <w:rsid w:val="00762059"/>
    <w:rsid w:val="007648DD"/>
    <w:rsid w:val="00764B36"/>
    <w:rsid w:val="00766360"/>
    <w:rsid w:val="00767A8C"/>
    <w:rsid w:val="00770230"/>
    <w:rsid w:val="00770292"/>
    <w:rsid w:val="00770CBE"/>
    <w:rsid w:val="00771156"/>
    <w:rsid w:val="007712A6"/>
    <w:rsid w:val="00771FAA"/>
    <w:rsid w:val="00775FE7"/>
    <w:rsid w:val="00785FE4"/>
    <w:rsid w:val="00786D56"/>
    <w:rsid w:val="00787CB9"/>
    <w:rsid w:val="00790ABF"/>
    <w:rsid w:val="00790D70"/>
    <w:rsid w:val="007910A9"/>
    <w:rsid w:val="0079495B"/>
    <w:rsid w:val="007A0A09"/>
    <w:rsid w:val="007A2876"/>
    <w:rsid w:val="007A303C"/>
    <w:rsid w:val="007A3259"/>
    <w:rsid w:val="007A372E"/>
    <w:rsid w:val="007A3CB4"/>
    <w:rsid w:val="007A45EE"/>
    <w:rsid w:val="007A7099"/>
    <w:rsid w:val="007B265B"/>
    <w:rsid w:val="007B3815"/>
    <w:rsid w:val="007B49E5"/>
    <w:rsid w:val="007B60D4"/>
    <w:rsid w:val="007B6181"/>
    <w:rsid w:val="007B6A5E"/>
    <w:rsid w:val="007B7543"/>
    <w:rsid w:val="007C101E"/>
    <w:rsid w:val="007C1434"/>
    <w:rsid w:val="007C2FE6"/>
    <w:rsid w:val="007C4476"/>
    <w:rsid w:val="007C4C78"/>
    <w:rsid w:val="007C643D"/>
    <w:rsid w:val="007D235D"/>
    <w:rsid w:val="007D2BA6"/>
    <w:rsid w:val="007D3EC9"/>
    <w:rsid w:val="007D7089"/>
    <w:rsid w:val="007E1CAC"/>
    <w:rsid w:val="007E2441"/>
    <w:rsid w:val="007E2D62"/>
    <w:rsid w:val="007E4132"/>
    <w:rsid w:val="007E4601"/>
    <w:rsid w:val="007E4E88"/>
    <w:rsid w:val="007E5581"/>
    <w:rsid w:val="007F2E7F"/>
    <w:rsid w:val="007F37C7"/>
    <w:rsid w:val="007F3FEE"/>
    <w:rsid w:val="007F5148"/>
    <w:rsid w:val="007F599F"/>
    <w:rsid w:val="007F6CFB"/>
    <w:rsid w:val="007F728A"/>
    <w:rsid w:val="007F750D"/>
    <w:rsid w:val="007F7901"/>
    <w:rsid w:val="00801CEA"/>
    <w:rsid w:val="00801E8E"/>
    <w:rsid w:val="00802ADF"/>
    <w:rsid w:val="00804F14"/>
    <w:rsid w:val="00805F0B"/>
    <w:rsid w:val="008116FC"/>
    <w:rsid w:val="00812EAA"/>
    <w:rsid w:val="00813221"/>
    <w:rsid w:val="008141D4"/>
    <w:rsid w:val="0081555E"/>
    <w:rsid w:val="008177EE"/>
    <w:rsid w:val="00817E4C"/>
    <w:rsid w:val="00823681"/>
    <w:rsid w:val="00823854"/>
    <w:rsid w:val="00827EE7"/>
    <w:rsid w:val="00830140"/>
    <w:rsid w:val="008312FD"/>
    <w:rsid w:val="00832006"/>
    <w:rsid w:val="008326A6"/>
    <w:rsid w:val="0083542A"/>
    <w:rsid w:val="008362E7"/>
    <w:rsid w:val="008377F0"/>
    <w:rsid w:val="0084158B"/>
    <w:rsid w:val="00845B4B"/>
    <w:rsid w:val="008465B9"/>
    <w:rsid w:val="0084675D"/>
    <w:rsid w:val="008537CA"/>
    <w:rsid w:val="008562DA"/>
    <w:rsid w:val="00856680"/>
    <w:rsid w:val="0085767C"/>
    <w:rsid w:val="00860803"/>
    <w:rsid w:val="00860E0D"/>
    <w:rsid w:val="008617BF"/>
    <w:rsid w:val="0086455B"/>
    <w:rsid w:val="00865788"/>
    <w:rsid w:val="00866F57"/>
    <w:rsid w:val="00874EC4"/>
    <w:rsid w:val="00874F4B"/>
    <w:rsid w:val="00875139"/>
    <w:rsid w:val="008757DF"/>
    <w:rsid w:val="00875A15"/>
    <w:rsid w:val="008774C7"/>
    <w:rsid w:val="00880017"/>
    <w:rsid w:val="008811B1"/>
    <w:rsid w:val="00882C81"/>
    <w:rsid w:val="008853FE"/>
    <w:rsid w:val="00887E3F"/>
    <w:rsid w:val="00887F62"/>
    <w:rsid w:val="00891262"/>
    <w:rsid w:val="008918EA"/>
    <w:rsid w:val="00892954"/>
    <w:rsid w:val="008932E0"/>
    <w:rsid w:val="00894AFB"/>
    <w:rsid w:val="00895160"/>
    <w:rsid w:val="00895B77"/>
    <w:rsid w:val="008A1503"/>
    <w:rsid w:val="008A240F"/>
    <w:rsid w:val="008A2783"/>
    <w:rsid w:val="008A67D3"/>
    <w:rsid w:val="008A6E68"/>
    <w:rsid w:val="008A7137"/>
    <w:rsid w:val="008A7FC6"/>
    <w:rsid w:val="008B0B09"/>
    <w:rsid w:val="008B0E24"/>
    <w:rsid w:val="008B0FAC"/>
    <w:rsid w:val="008B187F"/>
    <w:rsid w:val="008B3298"/>
    <w:rsid w:val="008B4028"/>
    <w:rsid w:val="008B475A"/>
    <w:rsid w:val="008B4AA9"/>
    <w:rsid w:val="008B553A"/>
    <w:rsid w:val="008B6F2C"/>
    <w:rsid w:val="008C0461"/>
    <w:rsid w:val="008C1BA3"/>
    <w:rsid w:val="008C29A8"/>
    <w:rsid w:val="008C29EC"/>
    <w:rsid w:val="008C4C02"/>
    <w:rsid w:val="008C4F77"/>
    <w:rsid w:val="008C5046"/>
    <w:rsid w:val="008C5B1D"/>
    <w:rsid w:val="008C6890"/>
    <w:rsid w:val="008C7270"/>
    <w:rsid w:val="008C72C4"/>
    <w:rsid w:val="008D1458"/>
    <w:rsid w:val="008D63C4"/>
    <w:rsid w:val="008D6636"/>
    <w:rsid w:val="008E20CF"/>
    <w:rsid w:val="008E2AD5"/>
    <w:rsid w:val="008E2E17"/>
    <w:rsid w:val="008E3081"/>
    <w:rsid w:val="008E3195"/>
    <w:rsid w:val="008E3896"/>
    <w:rsid w:val="008E7E59"/>
    <w:rsid w:val="008F0D71"/>
    <w:rsid w:val="008F196E"/>
    <w:rsid w:val="008F3624"/>
    <w:rsid w:val="008F5D86"/>
    <w:rsid w:val="00900253"/>
    <w:rsid w:val="00903750"/>
    <w:rsid w:val="00906692"/>
    <w:rsid w:val="00907A83"/>
    <w:rsid w:val="00907EEC"/>
    <w:rsid w:val="00911052"/>
    <w:rsid w:val="009131B8"/>
    <w:rsid w:val="00913879"/>
    <w:rsid w:val="00914908"/>
    <w:rsid w:val="00915527"/>
    <w:rsid w:val="009156C9"/>
    <w:rsid w:val="00915EE0"/>
    <w:rsid w:val="0091630B"/>
    <w:rsid w:val="00916CB1"/>
    <w:rsid w:val="00917C38"/>
    <w:rsid w:val="00917C4D"/>
    <w:rsid w:val="009205BC"/>
    <w:rsid w:val="00922234"/>
    <w:rsid w:val="009253EA"/>
    <w:rsid w:val="00926108"/>
    <w:rsid w:val="00926413"/>
    <w:rsid w:val="009264CB"/>
    <w:rsid w:val="00926DF2"/>
    <w:rsid w:val="0092791C"/>
    <w:rsid w:val="00927920"/>
    <w:rsid w:val="00930EF2"/>
    <w:rsid w:val="009315F3"/>
    <w:rsid w:val="00932B0C"/>
    <w:rsid w:val="00932D19"/>
    <w:rsid w:val="00935F0A"/>
    <w:rsid w:val="00937076"/>
    <w:rsid w:val="00941FDA"/>
    <w:rsid w:val="00942FA1"/>
    <w:rsid w:val="009438F9"/>
    <w:rsid w:val="009439A3"/>
    <w:rsid w:val="009475CB"/>
    <w:rsid w:val="009502E5"/>
    <w:rsid w:val="00950710"/>
    <w:rsid w:val="00951E3B"/>
    <w:rsid w:val="00952CEC"/>
    <w:rsid w:val="00960D23"/>
    <w:rsid w:val="00961671"/>
    <w:rsid w:val="00961BF0"/>
    <w:rsid w:val="00961F64"/>
    <w:rsid w:val="009625DA"/>
    <w:rsid w:val="00962DB6"/>
    <w:rsid w:val="00963BE9"/>
    <w:rsid w:val="00964C27"/>
    <w:rsid w:val="00965939"/>
    <w:rsid w:val="00966CF1"/>
    <w:rsid w:val="00970F65"/>
    <w:rsid w:val="00971E23"/>
    <w:rsid w:val="00972379"/>
    <w:rsid w:val="009727C4"/>
    <w:rsid w:val="00974F07"/>
    <w:rsid w:val="00975054"/>
    <w:rsid w:val="009756F7"/>
    <w:rsid w:val="00976358"/>
    <w:rsid w:val="0097742E"/>
    <w:rsid w:val="00977C01"/>
    <w:rsid w:val="0098031F"/>
    <w:rsid w:val="00981143"/>
    <w:rsid w:val="00981338"/>
    <w:rsid w:val="00982CAA"/>
    <w:rsid w:val="00986747"/>
    <w:rsid w:val="009868B1"/>
    <w:rsid w:val="00987A6F"/>
    <w:rsid w:val="00994822"/>
    <w:rsid w:val="0099638F"/>
    <w:rsid w:val="0099671F"/>
    <w:rsid w:val="0099694D"/>
    <w:rsid w:val="00996ED4"/>
    <w:rsid w:val="009A01A3"/>
    <w:rsid w:val="009A171E"/>
    <w:rsid w:val="009A3844"/>
    <w:rsid w:val="009A566A"/>
    <w:rsid w:val="009A693B"/>
    <w:rsid w:val="009A6B7C"/>
    <w:rsid w:val="009B0FEE"/>
    <w:rsid w:val="009B127F"/>
    <w:rsid w:val="009B2431"/>
    <w:rsid w:val="009B3BEE"/>
    <w:rsid w:val="009B7467"/>
    <w:rsid w:val="009C2439"/>
    <w:rsid w:val="009C271C"/>
    <w:rsid w:val="009C2933"/>
    <w:rsid w:val="009C3B82"/>
    <w:rsid w:val="009C4345"/>
    <w:rsid w:val="009C498F"/>
    <w:rsid w:val="009C505C"/>
    <w:rsid w:val="009C517D"/>
    <w:rsid w:val="009D0066"/>
    <w:rsid w:val="009D06D4"/>
    <w:rsid w:val="009D0E15"/>
    <w:rsid w:val="009D1DF2"/>
    <w:rsid w:val="009D2A45"/>
    <w:rsid w:val="009D2F2A"/>
    <w:rsid w:val="009D3B51"/>
    <w:rsid w:val="009D4343"/>
    <w:rsid w:val="009D67CD"/>
    <w:rsid w:val="009D6FCE"/>
    <w:rsid w:val="009E51D2"/>
    <w:rsid w:val="009E5C91"/>
    <w:rsid w:val="009E65B1"/>
    <w:rsid w:val="009F1EEE"/>
    <w:rsid w:val="009F22CB"/>
    <w:rsid w:val="009F241B"/>
    <w:rsid w:val="009F2D14"/>
    <w:rsid w:val="009F347D"/>
    <w:rsid w:val="009F4B7C"/>
    <w:rsid w:val="009F559E"/>
    <w:rsid w:val="009F6F5F"/>
    <w:rsid w:val="00A04513"/>
    <w:rsid w:val="00A04FC7"/>
    <w:rsid w:val="00A05FBB"/>
    <w:rsid w:val="00A06F76"/>
    <w:rsid w:val="00A07887"/>
    <w:rsid w:val="00A07FB4"/>
    <w:rsid w:val="00A1148D"/>
    <w:rsid w:val="00A13461"/>
    <w:rsid w:val="00A142B4"/>
    <w:rsid w:val="00A147C7"/>
    <w:rsid w:val="00A15755"/>
    <w:rsid w:val="00A16CAE"/>
    <w:rsid w:val="00A16D16"/>
    <w:rsid w:val="00A16FD7"/>
    <w:rsid w:val="00A20032"/>
    <w:rsid w:val="00A21028"/>
    <w:rsid w:val="00A21947"/>
    <w:rsid w:val="00A235C9"/>
    <w:rsid w:val="00A24317"/>
    <w:rsid w:val="00A24380"/>
    <w:rsid w:val="00A257F4"/>
    <w:rsid w:val="00A259F7"/>
    <w:rsid w:val="00A267A7"/>
    <w:rsid w:val="00A307B1"/>
    <w:rsid w:val="00A3143B"/>
    <w:rsid w:val="00A3422A"/>
    <w:rsid w:val="00A3648A"/>
    <w:rsid w:val="00A40A0D"/>
    <w:rsid w:val="00A40FFE"/>
    <w:rsid w:val="00A42274"/>
    <w:rsid w:val="00A424BC"/>
    <w:rsid w:val="00A431D9"/>
    <w:rsid w:val="00A434BD"/>
    <w:rsid w:val="00A464AB"/>
    <w:rsid w:val="00A46B3B"/>
    <w:rsid w:val="00A46FAC"/>
    <w:rsid w:val="00A47723"/>
    <w:rsid w:val="00A505AE"/>
    <w:rsid w:val="00A51137"/>
    <w:rsid w:val="00A52435"/>
    <w:rsid w:val="00A530DF"/>
    <w:rsid w:val="00A53638"/>
    <w:rsid w:val="00A53EE3"/>
    <w:rsid w:val="00A56E05"/>
    <w:rsid w:val="00A613EC"/>
    <w:rsid w:val="00A62616"/>
    <w:rsid w:val="00A66212"/>
    <w:rsid w:val="00A67575"/>
    <w:rsid w:val="00A708D3"/>
    <w:rsid w:val="00A7109B"/>
    <w:rsid w:val="00A7272A"/>
    <w:rsid w:val="00A72DA4"/>
    <w:rsid w:val="00A73D85"/>
    <w:rsid w:val="00A746D0"/>
    <w:rsid w:val="00A74B45"/>
    <w:rsid w:val="00A75D88"/>
    <w:rsid w:val="00A765FD"/>
    <w:rsid w:val="00A76D88"/>
    <w:rsid w:val="00A76F6E"/>
    <w:rsid w:val="00A80BA2"/>
    <w:rsid w:val="00A811EE"/>
    <w:rsid w:val="00A844D4"/>
    <w:rsid w:val="00A84784"/>
    <w:rsid w:val="00A85962"/>
    <w:rsid w:val="00A865D7"/>
    <w:rsid w:val="00A877C5"/>
    <w:rsid w:val="00A9007A"/>
    <w:rsid w:val="00A9098D"/>
    <w:rsid w:val="00A90A93"/>
    <w:rsid w:val="00A92410"/>
    <w:rsid w:val="00A92CCA"/>
    <w:rsid w:val="00A948E4"/>
    <w:rsid w:val="00A95F20"/>
    <w:rsid w:val="00A9659D"/>
    <w:rsid w:val="00A97254"/>
    <w:rsid w:val="00A979D6"/>
    <w:rsid w:val="00A97C60"/>
    <w:rsid w:val="00AA061A"/>
    <w:rsid w:val="00AA1A32"/>
    <w:rsid w:val="00AA1A81"/>
    <w:rsid w:val="00AA4744"/>
    <w:rsid w:val="00AA4992"/>
    <w:rsid w:val="00AA5AF2"/>
    <w:rsid w:val="00AA7246"/>
    <w:rsid w:val="00AB05C4"/>
    <w:rsid w:val="00AB0A71"/>
    <w:rsid w:val="00AB2FC7"/>
    <w:rsid w:val="00AB43FC"/>
    <w:rsid w:val="00AB5264"/>
    <w:rsid w:val="00AB71DC"/>
    <w:rsid w:val="00AC00ED"/>
    <w:rsid w:val="00AC1CD0"/>
    <w:rsid w:val="00AC2D30"/>
    <w:rsid w:val="00AC3A6E"/>
    <w:rsid w:val="00AC7C62"/>
    <w:rsid w:val="00AD18DD"/>
    <w:rsid w:val="00AD29EB"/>
    <w:rsid w:val="00AD2DC3"/>
    <w:rsid w:val="00AD3156"/>
    <w:rsid w:val="00AD4F95"/>
    <w:rsid w:val="00AD5A57"/>
    <w:rsid w:val="00AE175E"/>
    <w:rsid w:val="00AE47FA"/>
    <w:rsid w:val="00AE5BF6"/>
    <w:rsid w:val="00AE5FC6"/>
    <w:rsid w:val="00AE68C1"/>
    <w:rsid w:val="00AE7428"/>
    <w:rsid w:val="00AE78F2"/>
    <w:rsid w:val="00AF24D5"/>
    <w:rsid w:val="00AF6A95"/>
    <w:rsid w:val="00AF7ABF"/>
    <w:rsid w:val="00B01FA3"/>
    <w:rsid w:val="00B0787F"/>
    <w:rsid w:val="00B07F88"/>
    <w:rsid w:val="00B127B1"/>
    <w:rsid w:val="00B12E14"/>
    <w:rsid w:val="00B12E3D"/>
    <w:rsid w:val="00B172A3"/>
    <w:rsid w:val="00B17702"/>
    <w:rsid w:val="00B178AF"/>
    <w:rsid w:val="00B20854"/>
    <w:rsid w:val="00B213AF"/>
    <w:rsid w:val="00B21FC6"/>
    <w:rsid w:val="00B22D13"/>
    <w:rsid w:val="00B2380C"/>
    <w:rsid w:val="00B2455C"/>
    <w:rsid w:val="00B258CB"/>
    <w:rsid w:val="00B300A0"/>
    <w:rsid w:val="00B3111F"/>
    <w:rsid w:val="00B330B4"/>
    <w:rsid w:val="00B363A1"/>
    <w:rsid w:val="00B36674"/>
    <w:rsid w:val="00B4032C"/>
    <w:rsid w:val="00B41A14"/>
    <w:rsid w:val="00B43BB4"/>
    <w:rsid w:val="00B45CC1"/>
    <w:rsid w:val="00B46CE8"/>
    <w:rsid w:val="00B503DA"/>
    <w:rsid w:val="00B51177"/>
    <w:rsid w:val="00B514B8"/>
    <w:rsid w:val="00B51723"/>
    <w:rsid w:val="00B51B5E"/>
    <w:rsid w:val="00B5283B"/>
    <w:rsid w:val="00B53725"/>
    <w:rsid w:val="00B53AA8"/>
    <w:rsid w:val="00B54321"/>
    <w:rsid w:val="00B54A82"/>
    <w:rsid w:val="00B55388"/>
    <w:rsid w:val="00B56110"/>
    <w:rsid w:val="00B5663A"/>
    <w:rsid w:val="00B602A3"/>
    <w:rsid w:val="00B61484"/>
    <w:rsid w:val="00B62CD2"/>
    <w:rsid w:val="00B63593"/>
    <w:rsid w:val="00B714FB"/>
    <w:rsid w:val="00B71A52"/>
    <w:rsid w:val="00B72387"/>
    <w:rsid w:val="00B73515"/>
    <w:rsid w:val="00B74186"/>
    <w:rsid w:val="00B77FB3"/>
    <w:rsid w:val="00B81BB5"/>
    <w:rsid w:val="00B81E8E"/>
    <w:rsid w:val="00B83747"/>
    <w:rsid w:val="00B853DB"/>
    <w:rsid w:val="00B85FA9"/>
    <w:rsid w:val="00B86E6F"/>
    <w:rsid w:val="00B90178"/>
    <w:rsid w:val="00B911C8"/>
    <w:rsid w:val="00B917C2"/>
    <w:rsid w:val="00B95A96"/>
    <w:rsid w:val="00BA0F7D"/>
    <w:rsid w:val="00BA13EE"/>
    <w:rsid w:val="00BA1404"/>
    <w:rsid w:val="00BA2A34"/>
    <w:rsid w:val="00BA3542"/>
    <w:rsid w:val="00BA4FEA"/>
    <w:rsid w:val="00BA6D20"/>
    <w:rsid w:val="00BB0629"/>
    <w:rsid w:val="00BB10FB"/>
    <w:rsid w:val="00BB144D"/>
    <w:rsid w:val="00BB2432"/>
    <w:rsid w:val="00BB3E12"/>
    <w:rsid w:val="00BB48B3"/>
    <w:rsid w:val="00BB53D3"/>
    <w:rsid w:val="00BB6AAA"/>
    <w:rsid w:val="00BB6F22"/>
    <w:rsid w:val="00BC08AE"/>
    <w:rsid w:val="00BC0FC3"/>
    <w:rsid w:val="00BC2C0A"/>
    <w:rsid w:val="00BC2CB5"/>
    <w:rsid w:val="00BC2FC0"/>
    <w:rsid w:val="00BC4427"/>
    <w:rsid w:val="00BC4E85"/>
    <w:rsid w:val="00BC5576"/>
    <w:rsid w:val="00BC642B"/>
    <w:rsid w:val="00BC6A1B"/>
    <w:rsid w:val="00BD0181"/>
    <w:rsid w:val="00BD0A73"/>
    <w:rsid w:val="00BD145E"/>
    <w:rsid w:val="00BD1631"/>
    <w:rsid w:val="00BD4E34"/>
    <w:rsid w:val="00BD68C7"/>
    <w:rsid w:val="00BE09D1"/>
    <w:rsid w:val="00BE5B48"/>
    <w:rsid w:val="00BE732F"/>
    <w:rsid w:val="00BF08CF"/>
    <w:rsid w:val="00C002B7"/>
    <w:rsid w:val="00C004C2"/>
    <w:rsid w:val="00C00A61"/>
    <w:rsid w:val="00C010CB"/>
    <w:rsid w:val="00C03760"/>
    <w:rsid w:val="00C0407A"/>
    <w:rsid w:val="00C07B32"/>
    <w:rsid w:val="00C07C19"/>
    <w:rsid w:val="00C10A08"/>
    <w:rsid w:val="00C10A59"/>
    <w:rsid w:val="00C117CF"/>
    <w:rsid w:val="00C11C69"/>
    <w:rsid w:val="00C1207C"/>
    <w:rsid w:val="00C1316D"/>
    <w:rsid w:val="00C133BC"/>
    <w:rsid w:val="00C13996"/>
    <w:rsid w:val="00C15E81"/>
    <w:rsid w:val="00C17C59"/>
    <w:rsid w:val="00C218E3"/>
    <w:rsid w:val="00C21A6A"/>
    <w:rsid w:val="00C2212A"/>
    <w:rsid w:val="00C2252E"/>
    <w:rsid w:val="00C23102"/>
    <w:rsid w:val="00C24445"/>
    <w:rsid w:val="00C245A7"/>
    <w:rsid w:val="00C25F16"/>
    <w:rsid w:val="00C2620A"/>
    <w:rsid w:val="00C27015"/>
    <w:rsid w:val="00C304F9"/>
    <w:rsid w:val="00C313AF"/>
    <w:rsid w:val="00C3215F"/>
    <w:rsid w:val="00C33ECD"/>
    <w:rsid w:val="00C33EE5"/>
    <w:rsid w:val="00C3409F"/>
    <w:rsid w:val="00C34204"/>
    <w:rsid w:val="00C357B3"/>
    <w:rsid w:val="00C36503"/>
    <w:rsid w:val="00C40F8C"/>
    <w:rsid w:val="00C427CC"/>
    <w:rsid w:val="00C42F5D"/>
    <w:rsid w:val="00C433F5"/>
    <w:rsid w:val="00C43C2C"/>
    <w:rsid w:val="00C443B2"/>
    <w:rsid w:val="00C4540C"/>
    <w:rsid w:val="00C46C3C"/>
    <w:rsid w:val="00C51D8A"/>
    <w:rsid w:val="00C5245D"/>
    <w:rsid w:val="00C530BD"/>
    <w:rsid w:val="00C543E7"/>
    <w:rsid w:val="00C57198"/>
    <w:rsid w:val="00C65694"/>
    <w:rsid w:val="00C66584"/>
    <w:rsid w:val="00C666E8"/>
    <w:rsid w:val="00C67DAF"/>
    <w:rsid w:val="00C700D7"/>
    <w:rsid w:val="00C74E49"/>
    <w:rsid w:val="00C775E2"/>
    <w:rsid w:val="00C776C3"/>
    <w:rsid w:val="00C81B9E"/>
    <w:rsid w:val="00C81CC3"/>
    <w:rsid w:val="00C81DA8"/>
    <w:rsid w:val="00C81E72"/>
    <w:rsid w:val="00C83638"/>
    <w:rsid w:val="00C8488C"/>
    <w:rsid w:val="00C853AD"/>
    <w:rsid w:val="00C86063"/>
    <w:rsid w:val="00C872D8"/>
    <w:rsid w:val="00C90EE1"/>
    <w:rsid w:val="00C9142B"/>
    <w:rsid w:val="00C9192C"/>
    <w:rsid w:val="00C91ED6"/>
    <w:rsid w:val="00C91FF1"/>
    <w:rsid w:val="00C930D9"/>
    <w:rsid w:val="00CA1BC4"/>
    <w:rsid w:val="00CA201E"/>
    <w:rsid w:val="00CA333E"/>
    <w:rsid w:val="00CA41C8"/>
    <w:rsid w:val="00CA478B"/>
    <w:rsid w:val="00CA6577"/>
    <w:rsid w:val="00CA66EB"/>
    <w:rsid w:val="00CA7AC4"/>
    <w:rsid w:val="00CB2E00"/>
    <w:rsid w:val="00CC1CE8"/>
    <w:rsid w:val="00CC27A4"/>
    <w:rsid w:val="00CC2D24"/>
    <w:rsid w:val="00CC2EA8"/>
    <w:rsid w:val="00CC2F3F"/>
    <w:rsid w:val="00CC2F90"/>
    <w:rsid w:val="00CC3836"/>
    <w:rsid w:val="00CC39EB"/>
    <w:rsid w:val="00CC3A91"/>
    <w:rsid w:val="00CC4F14"/>
    <w:rsid w:val="00CC59BF"/>
    <w:rsid w:val="00CC654F"/>
    <w:rsid w:val="00CC7333"/>
    <w:rsid w:val="00CC74F3"/>
    <w:rsid w:val="00CD1AFA"/>
    <w:rsid w:val="00CD22B1"/>
    <w:rsid w:val="00CD2C38"/>
    <w:rsid w:val="00CD6D30"/>
    <w:rsid w:val="00CD7AA6"/>
    <w:rsid w:val="00CE0548"/>
    <w:rsid w:val="00CE30BB"/>
    <w:rsid w:val="00CE372E"/>
    <w:rsid w:val="00CE3778"/>
    <w:rsid w:val="00CE3C5E"/>
    <w:rsid w:val="00CE74A5"/>
    <w:rsid w:val="00CE7B51"/>
    <w:rsid w:val="00CF1C7F"/>
    <w:rsid w:val="00CF270F"/>
    <w:rsid w:val="00CF3068"/>
    <w:rsid w:val="00CF3100"/>
    <w:rsid w:val="00CF3984"/>
    <w:rsid w:val="00CF3FD2"/>
    <w:rsid w:val="00CF50CE"/>
    <w:rsid w:val="00CF511A"/>
    <w:rsid w:val="00CF6F0E"/>
    <w:rsid w:val="00D0012E"/>
    <w:rsid w:val="00D05A46"/>
    <w:rsid w:val="00D110B6"/>
    <w:rsid w:val="00D11361"/>
    <w:rsid w:val="00D15E90"/>
    <w:rsid w:val="00D15EFB"/>
    <w:rsid w:val="00D16A0D"/>
    <w:rsid w:val="00D20036"/>
    <w:rsid w:val="00D22C70"/>
    <w:rsid w:val="00D237E1"/>
    <w:rsid w:val="00D238C2"/>
    <w:rsid w:val="00D25986"/>
    <w:rsid w:val="00D25F1E"/>
    <w:rsid w:val="00D3023D"/>
    <w:rsid w:val="00D311FE"/>
    <w:rsid w:val="00D325E5"/>
    <w:rsid w:val="00D3718C"/>
    <w:rsid w:val="00D37D37"/>
    <w:rsid w:val="00D37F89"/>
    <w:rsid w:val="00D4011C"/>
    <w:rsid w:val="00D42242"/>
    <w:rsid w:val="00D426A1"/>
    <w:rsid w:val="00D4457D"/>
    <w:rsid w:val="00D46CF4"/>
    <w:rsid w:val="00D50848"/>
    <w:rsid w:val="00D50862"/>
    <w:rsid w:val="00D538FE"/>
    <w:rsid w:val="00D54AAD"/>
    <w:rsid w:val="00D56708"/>
    <w:rsid w:val="00D6013B"/>
    <w:rsid w:val="00D6054D"/>
    <w:rsid w:val="00D63663"/>
    <w:rsid w:val="00D636B0"/>
    <w:rsid w:val="00D63A51"/>
    <w:rsid w:val="00D63B3D"/>
    <w:rsid w:val="00D6493B"/>
    <w:rsid w:val="00D664D3"/>
    <w:rsid w:val="00D66D9A"/>
    <w:rsid w:val="00D66DCE"/>
    <w:rsid w:val="00D670EF"/>
    <w:rsid w:val="00D67E31"/>
    <w:rsid w:val="00D71103"/>
    <w:rsid w:val="00D71E66"/>
    <w:rsid w:val="00D727A9"/>
    <w:rsid w:val="00D74322"/>
    <w:rsid w:val="00D75F5F"/>
    <w:rsid w:val="00D76DB6"/>
    <w:rsid w:val="00D80230"/>
    <w:rsid w:val="00D80C7B"/>
    <w:rsid w:val="00D83156"/>
    <w:rsid w:val="00D8444F"/>
    <w:rsid w:val="00D84814"/>
    <w:rsid w:val="00D84FF7"/>
    <w:rsid w:val="00D85096"/>
    <w:rsid w:val="00D85532"/>
    <w:rsid w:val="00D86F86"/>
    <w:rsid w:val="00D87BE9"/>
    <w:rsid w:val="00D90ADE"/>
    <w:rsid w:val="00D92A3F"/>
    <w:rsid w:val="00D92A6E"/>
    <w:rsid w:val="00D946A1"/>
    <w:rsid w:val="00D95B86"/>
    <w:rsid w:val="00D96F33"/>
    <w:rsid w:val="00DA0A51"/>
    <w:rsid w:val="00DA28B7"/>
    <w:rsid w:val="00DA425F"/>
    <w:rsid w:val="00DA6414"/>
    <w:rsid w:val="00DA7B5D"/>
    <w:rsid w:val="00DB3208"/>
    <w:rsid w:val="00DB3CF4"/>
    <w:rsid w:val="00DB43ED"/>
    <w:rsid w:val="00DB4551"/>
    <w:rsid w:val="00DB5B89"/>
    <w:rsid w:val="00DB5C76"/>
    <w:rsid w:val="00DC2109"/>
    <w:rsid w:val="00DC37E2"/>
    <w:rsid w:val="00DC507F"/>
    <w:rsid w:val="00DC663B"/>
    <w:rsid w:val="00DC70D6"/>
    <w:rsid w:val="00DC7747"/>
    <w:rsid w:val="00DD00EE"/>
    <w:rsid w:val="00DD2675"/>
    <w:rsid w:val="00DD59A3"/>
    <w:rsid w:val="00DD63E1"/>
    <w:rsid w:val="00DD6FA6"/>
    <w:rsid w:val="00DD729C"/>
    <w:rsid w:val="00DD7ACA"/>
    <w:rsid w:val="00DD7B6F"/>
    <w:rsid w:val="00DD7E68"/>
    <w:rsid w:val="00DE120B"/>
    <w:rsid w:val="00DE2EB2"/>
    <w:rsid w:val="00DE32AB"/>
    <w:rsid w:val="00DE32C3"/>
    <w:rsid w:val="00DE55A1"/>
    <w:rsid w:val="00DE663F"/>
    <w:rsid w:val="00DE797A"/>
    <w:rsid w:val="00DE79B5"/>
    <w:rsid w:val="00DF0667"/>
    <w:rsid w:val="00DF0EAE"/>
    <w:rsid w:val="00DF44C1"/>
    <w:rsid w:val="00E00727"/>
    <w:rsid w:val="00E02208"/>
    <w:rsid w:val="00E04806"/>
    <w:rsid w:val="00E04935"/>
    <w:rsid w:val="00E04CFB"/>
    <w:rsid w:val="00E06288"/>
    <w:rsid w:val="00E072CE"/>
    <w:rsid w:val="00E07DA9"/>
    <w:rsid w:val="00E11C1F"/>
    <w:rsid w:val="00E13927"/>
    <w:rsid w:val="00E13C58"/>
    <w:rsid w:val="00E1476C"/>
    <w:rsid w:val="00E16679"/>
    <w:rsid w:val="00E178A3"/>
    <w:rsid w:val="00E205BE"/>
    <w:rsid w:val="00E22840"/>
    <w:rsid w:val="00E25BF2"/>
    <w:rsid w:val="00E2635E"/>
    <w:rsid w:val="00E311EF"/>
    <w:rsid w:val="00E3321F"/>
    <w:rsid w:val="00E33631"/>
    <w:rsid w:val="00E33C52"/>
    <w:rsid w:val="00E357E5"/>
    <w:rsid w:val="00E35E9C"/>
    <w:rsid w:val="00E36F54"/>
    <w:rsid w:val="00E4182D"/>
    <w:rsid w:val="00E43CAE"/>
    <w:rsid w:val="00E44084"/>
    <w:rsid w:val="00E504C8"/>
    <w:rsid w:val="00E518CA"/>
    <w:rsid w:val="00E5244E"/>
    <w:rsid w:val="00E547DE"/>
    <w:rsid w:val="00E566D9"/>
    <w:rsid w:val="00E644DB"/>
    <w:rsid w:val="00E72E4E"/>
    <w:rsid w:val="00E72F25"/>
    <w:rsid w:val="00E73C1F"/>
    <w:rsid w:val="00E74BB1"/>
    <w:rsid w:val="00E767EA"/>
    <w:rsid w:val="00E76DFD"/>
    <w:rsid w:val="00E80544"/>
    <w:rsid w:val="00E80587"/>
    <w:rsid w:val="00E82434"/>
    <w:rsid w:val="00E82DBB"/>
    <w:rsid w:val="00E86460"/>
    <w:rsid w:val="00E87395"/>
    <w:rsid w:val="00E8767F"/>
    <w:rsid w:val="00E90211"/>
    <w:rsid w:val="00E90D06"/>
    <w:rsid w:val="00E9220D"/>
    <w:rsid w:val="00E92CE8"/>
    <w:rsid w:val="00E92D8D"/>
    <w:rsid w:val="00E92E84"/>
    <w:rsid w:val="00E93183"/>
    <w:rsid w:val="00E936E3"/>
    <w:rsid w:val="00E97A69"/>
    <w:rsid w:val="00EA0294"/>
    <w:rsid w:val="00EA05B9"/>
    <w:rsid w:val="00EA083B"/>
    <w:rsid w:val="00EA253E"/>
    <w:rsid w:val="00EA2BEB"/>
    <w:rsid w:val="00EA3C1C"/>
    <w:rsid w:val="00EA3E87"/>
    <w:rsid w:val="00EA5591"/>
    <w:rsid w:val="00EA5978"/>
    <w:rsid w:val="00EA69F1"/>
    <w:rsid w:val="00EB0E80"/>
    <w:rsid w:val="00EB2770"/>
    <w:rsid w:val="00EB3086"/>
    <w:rsid w:val="00EB340E"/>
    <w:rsid w:val="00EB3493"/>
    <w:rsid w:val="00EB3834"/>
    <w:rsid w:val="00EB4A27"/>
    <w:rsid w:val="00EB6EC1"/>
    <w:rsid w:val="00EB7BA5"/>
    <w:rsid w:val="00EC1E79"/>
    <w:rsid w:val="00EC319A"/>
    <w:rsid w:val="00EC36B8"/>
    <w:rsid w:val="00EC50E4"/>
    <w:rsid w:val="00EC677D"/>
    <w:rsid w:val="00ED1DB1"/>
    <w:rsid w:val="00ED3C89"/>
    <w:rsid w:val="00ED4415"/>
    <w:rsid w:val="00ED4EB9"/>
    <w:rsid w:val="00ED5723"/>
    <w:rsid w:val="00EE1994"/>
    <w:rsid w:val="00EE2FFC"/>
    <w:rsid w:val="00EE4167"/>
    <w:rsid w:val="00EE5CA2"/>
    <w:rsid w:val="00EE7A50"/>
    <w:rsid w:val="00EF0CB1"/>
    <w:rsid w:val="00EF2BBA"/>
    <w:rsid w:val="00EF5675"/>
    <w:rsid w:val="00EF6D74"/>
    <w:rsid w:val="00F00D66"/>
    <w:rsid w:val="00F017EB"/>
    <w:rsid w:val="00F01E6C"/>
    <w:rsid w:val="00F01EA8"/>
    <w:rsid w:val="00F026F2"/>
    <w:rsid w:val="00F05CF8"/>
    <w:rsid w:val="00F06FB8"/>
    <w:rsid w:val="00F107A8"/>
    <w:rsid w:val="00F171E7"/>
    <w:rsid w:val="00F222DD"/>
    <w:rsid w:val="00F22337"/>
    <w:rsid w:val="00F228A4"/>
    <w:rsid w:val="00F25C16"/>
    <w:rsid w:val="00F25D23"/>
    <w:rsid w:val="00F26F16"/>
    <w:rsid w:val="00F318BA"/>
    <w:rsid w:val="00F321AC"/>
    <w:rsid w:val="00F3250B"/>
    <w:rsid w:val="00F338EA"/>
    <w:rsid w:val="00F33B32"/>
    <w:rsid w:val="00F33CA1"/>
    <w:rsid w:val="00F33F06"/>
    <w:rsid w:val="00F349D0"/>
    <w:rsid w:val="00F3545D"/>
    <w:rsid w:val="00F36976"/>
    <w:rsid w:val="00F40A06"/>
    <w:rsid w:val="00F40AF6"/>
    <w:rsid w:val="00F40EA6"/>
    <w:rsid w:val="00F42FE6"/>
    <w:rsid w:val="00F43BB9"/>
    <w:rsid w:val="00F44EB3"/>
    <w:rsid w:val="00F45CF8"/>
    <w:rsid w:val="00F464BC"/>
    <w:rsid w:val="00F47B3A"/>
    <w:rsid w:val="00F47EC5"/>
    <w:rsid w:val="00F5192B"/>
    <w:rsid w:val="00F523A1"/>
    <w:rsid w:val="00F5321B"/>
    <w:rsid w:val="00F53DEC"/>
    <w:rsid w:val="00F547CB"/>
    <w:rsid w:val="00F54F99"/>
    <w:rsid w:val="00F5629E"/>
    <w:rsid w:val="00F566DF"/>
    <w:rsid w:val="00F601D2"/>
    <w:rsid w:val="00F635CB"/>
    <w:rsid w:val="00F6422A"/>
    <w:rsid w:val="00F64365"/>
    <w:rsid w:val="00F67C2C"/>
    <w:rsid w:val="00F7024F"/>
    <w:rsid w:val="00F734BD"/>
    <w:rsid w:val="00F74A03"/>
    <w:rsid w:val="00F763F4"/>
    <w:rsid w:val="00F77281"/>
    <w:rsid w:val="00F80E92"/>
    <w:rsid w:val="00F81686"/>
    <w:rsid w:val="00F82DD1"/>
    <w:rsid w:val="00F83E59"/>
    <w:rsid w:val="00F870BC"/>
    <w:rsid w:val="00F912EC"/>
    <w:rsid w:val="00F92976"/>
    <w:rsid w:val="00F94851"/>
    <w:rsid w:val="00F94FDE"/>
    <w:rsid w:val="00F962F1"/>
    <w:rsid w:val="00F97849"/>
    <w:rsid w:val="00F97FAF"/>
    <w:rsid w:val="00FA2B50"/>
    <w:rsid w:val="00FA2BA0"/>
    <w:rsid w:val="00FA3A95"/>
    <w:rsid w:val="00FA40C3"/>
    <w:rsid w:val="00FA4C43"/>
    <w:rsid w:val="00FB0580"/>
    <w:rsid w:val="00FB1557"/>
    <w:rsid w:val="00FB15CD"/>
    <w:rsid w:val="00FB3D90"/>
    <w:rsid w:val="00FC24E9"/>
    <w:rsid w:val="00FC37C9"/>
    <w:rsid w:val="00FC4763"/>
    <w:rsid w:val="00FC60AD"/>
    <w:rsid w:val="00FC783A"/>
    <w:rsid w:val="00FD0EA4"/>
    <w:rsid w:val="00FD2CAA"/>
    <w:rsid w:val="00FD49CE"/>
    <w:rsid w:val="00FD4FA5"/>
    <w:rsid w:val="00FE07D8"/>
    <w:rsid w:val="00FE07DA"/>
    <w:rsid w:val="00FE11B1"/>
    <w:rsid w:val="00FE12B4"/>
    <w:rsid w:val="00FE16F3"/>
    <w:rsid w:val="00FE20E8"/>
    <w:rsid w:val="00FE2CA1"/>
    <w:rsid w:val="00FE580C"/>
    <w:rsid w:val="00FE5A66"/>
    <w:rsid w:val="00FE7160"/>
    <w:rsid w:val="00FF101B"/>
    <w:rsid w:val="00FF1BF2"/>
    <w:rsid w:val="00FF1D8A"/>
    <w:rsid w:val="00FF2726"/>
    <w:rsid w:val="00FF5E7B"/>
    <w:rsid w:val="00FF72E1"/>
    <w:rsid w:val="00FF7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4"/>
    <o:shapelayout v:ext="edit">
      <o:idmap v:ext="edit" data="1"/>
    </o:shapelayout>
  </w:shapeDefaults>
  <w:decimalSymbol w:val="."/>
  <w:listSeparator w:val=","/>
  <w14:docId w14:val="0EBCF20D"/>
  <w15:chartTrackingRefBased/>
  <w15:docId w15:val="{019ACE7A-0ED6-460C-818B-1EA81F79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uiPriority="11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B1557"/>
    <w:rPr>
      <w:rFonts w:eastAsia="SimSun"/>
      <w:sz w:val="24"/>
      <w:szCs w:val="24"/>
      <w:lang w:eastAsia="zh-CN"/>
    </w:rPr>
  </w:style>
  <w:style w:type="paragraph" w:styleId="Heading1">
    <w:name w:val="heading 1"/>
    <w:basedOn w:val="Normal"/>
    <w:next w:val="Normal"/>
    <w:qFormat/>
    <w:rsid w:val="00221F51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A42274"/>
    <w:pPr>
      <w:keepNext/>
      <w:numPr>
        <w:ilvl w:val="1"/>
        <w:numId w:val="1"/>
      </w:numPr>
      <w:spacing w:before="240" w:after="60"/>
      <w:outlineLvl w:val="1"/>
    </w:pPr>
    <w:rPr>
      <w:b/>
      <w:bCs/>
      <w:iCs/>
      <w:sz w:val="26"/>
      <w:szCs w:val="28"/>
      <w:lang w:val="x-none"/>
    </w:rPr>
  </w:style>
  <w:style w:type="paragraph" w:styleId="Heading3">
    <w:name w:val="heading 3"/>
    <w:basedOn w:val="Normal"/>
    <w:next w:val="Normal"/>
    <w:link w:val="Heading3Char"/>
    <w:qFormat/>
    <w:rsid w:val="00221F51"/>
    <w:pPr>
      <w:keepNext/>
      <w:numPr>
        <w:ilvl w:val="2"/>
        <w:numId w:val="1"/>
      </w:numPr>
      <w:spacing w:before="240" w:after="60"/>
      <w:outlineLvl w:val="2"/>
    </w:pPr>
    <w:rPr>
      <w:b/>
      <w:bCs/>
      <w:szCs w:val="26"/>
      <w:lang w:val="x-none"/>
    </w:rPr>
  </w:style>
  <w:style w:type="paragraph" w:styleId="Heading4">
    <w:name w:val="heading 4"/>
    <w:basedOn w:val="Normal"/>
    <w:next w:val="Normal"/>
    <w:qFormat/>
    <w:rsid w:val="00221F51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17121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7121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171211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7121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17121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117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a2"/>
    <w:basedOn w:val="Heading2"/>
    <w:next w:val="Normal"/>
    <w:rsid w:val="00AA7246"/>
    <w:pPr>
      <w:numPr>
        <w:numId w:val="2"/>
      </w:numPr>
      <w:tabs>
        <w:tab w:val="left" w:pos="500"/>
        <w:tab w:val="left" w:pos="720"/>
      </w:tabs>
      <w:suppressAutoHyphens/>
      <w:spacing w:before="270" w:after="240" w:line="270" w:lineRule="exact"/>
    </w:pPr>
    <w:rPr>
      <w:rFonts w:ascii="Arial" w:eastAsia="MS Mincho" w:hAnsi="Arial"/>
      <w:iCs w:val="0"/>
      <w:sz w:val="24"/>
      <w:szCs w:val="24"/>
      <w:lang w:eastAsia="ja-JP"/>
    </w:rPr>
  </w:style>
  <w:style w:type="paragraph" w:customStyle="1" w:styleId="a3">
    <w:name w:val="a3"/>
    <w:basedOn w:val="Heading3"/>
    <w:next w:val="Normal"/>
    <w:rsid w:val="00AA7246"/>
    <w:pPr>
      <w:numPr>
        <w:numId w:val="2"/>
      </w:numPr>
      <w:tabs>
        <w:tab w:val="left" w:pos="640"/>
        <w:tab w:val="left" w:pos="880"/>
      </w:tabs>
      <w:suppressAutoHyphens/>
      <w:spacing w:before="60" w:after="240" w:line="250" w:lineRule="exact"/>
    </w:pPr>
    <w:rPr>
      <w:rFonts w:ascii="Arial" w:eastAsia="MS Mincho" w:hAnsi="Arial"/>
      <w:sz w:val="22"/>
      <w:szCs w:val="22"/>
      <w:lang w:eastAsia="ja-JP"/>
    </w:rPr>
  </w:style>
  <w:style w:type="paragraph" w:customStyle="1" w:styleId="a4">
    <w:name w:val="a4"/>
    <w:basedOn w:val="Heading4"/>
    <w:next w:val="Normal"/>
    <w:rsid w:val="00AA7246"/>
    <w:pPr>
      <w:numPr>
        <w:numId w:val="2"/>
      </w:numPr>
      <w:tabs>
        <w:tab w:val="left" w:pos="880"/>
      </w:tabs>
      <w:suppressAutoHyphens/>
      <w:spacing w:before="60" w:after="240" w:line="230" w:lineRule="exact"/>
    </w:pPr>
    <w:rPr>
      <w:rFonts w:ascii="Arial" w:eastAsia="MS Mincho" w:hAnsi="Arial" w:cs="Arial"/>
      <w:i w:val="0"/>
      <w:sz w:val="20"/>
      <w:szCs w:val="20"/>
      <w:lang w:eastAsia="ja-JP"/>
    </w:rPr>
  </w:style>
  <w:style w:type="paragraph" w:customStyle="1" w:styleId="a5">
    <w:name w:val="a5"/>
    <w:basedOn w:val="Heading5"/>
    <w:next w:val="Normal"/>
    <w:rsid w:val="00AA7246"/>
    <w:pPr>
      <w:keepNext/>
      <w:numPr>
        <w:numId w:val="2"/>
      </w:numPr>
      <w:tabs>
        <w:tab w:val="left" w:pos="1140"/>
        <w:tab w:val="left" w:pos="1360"/>
      </w:tabs>
      <w:suppressAutoHyphens/>
      <w:spacing w:before="60" w:after="240" w:line="230" w:lineRule="exact"/>
    </w:pPr>
    <w:rPr>
      <w:rFonts w:ascii="Arial" w:eastAsia="MS Mincho" w:hAnsi="Arial" w:cs="Arial"/>
      <w:i w:val="0"/>
      <w:iCs w:val="0"/>
      <w:sz w:val="20"/>
      <w:szCs w:val="20"/>
      <w:lang w:eastAsia="ja-JP"/>
    </w:rPr>
  </w:style>
  <w:style w:type="paragraph" w:customStyle="1" w:styleId="a6">
    <w:name w:val="a6"/>
    <w:basedOn w:val="Heading6"/>
    <w:next w:val="Normal"/>
    <w:rsid w:val="00AA7246"/>
    <w:pPr>
      <w:keepNext/>
      <w:numPr>
        <w:numId w:val="2"/>
      </w:numPr>
      <w:tabs>
        <w:tab w:val="left" w:pos="1140"/>
        <w:tab w:val="left" w:pos="1360"/>
      </w:tabs>
      <w:suppressAutoHyphens/>
      <w:spacing w:before="60" w:after="240" w:line="230" w:lineRule="exact"/>
    </w:pPr>
    <w:rPr>
      <w:rFonts w:ascii="Arial" w:eastAsia="MS Mincho" w:hAnsi="Arial" w:cs="Arial"/>
      <w:sz w:val="20"/>
      <w:szCs w:val="20"/>
      <w:lang w:eastAsia="ja-JP"/>
    </w:rPr>
  </w:style>
  <w:style w:type="paragraph" w:customStyle="1" w:styleId="ANNEX">
    <w:name w:val="ANNEX"/>
    <w:basedOn w:val="Normal"/>
    <w:next w:val="Normal"/>
    <w:rsid w:val="00AA7246"/>
    <w:pPr>
      <w:keepNext/>
      <w:pageBreakBefore/>
      <w:numPr>
        <w:numId w:val="2"/>
      </w:numPr>
      <w:spacing w:after="760" w:line="310" w:lineRule="exact"/>
      <w:jc w:val="center"/>
      <w:outlineLvl w:val="0"/>
    </w:pPr>
    <w:rPr>
      <w:rFonts w:ascii="Arial" w:eastAsia="MS Mincho" w:hAnsi="Arial" w:cs="Arial"/>
      <w:b/>
      <w:bCs/>
      <w:sz w:val="28"/>
      <w:szCs w:val="28"/>
      <w:lang w:eastAsia="ja-JP"/>
    </w:rPr>
  </w:style>
  <w:style w:type="paragraph" w:customStyle="1" w:styleId="StyleANNEXKernat18pt">
    <w:name w:val="Style ANNEX + Kern at 18 pt"/>
    <w:basedOn w:val="ANNEX"/>
    <w:rsid w:val="00AA7246"/>
    <w:pPr>
      <w:spacing w:after="240"/>
      <w:jc w:val="left"/>
    </w:pPr>
    <w:rPr>
      <w:kern w:val="36"/>
    </w:rPr>
  </w:style>
  <w:style w:type="paragraph" w:styleId="TOC1">
    <w:name w:val="toc 1"/>
    <w:basedOn w:val="Normal"/>
    <w:next w:val="Normal"/>
    <w:autoRedefine/>
    <w:uiPriority w:val="39"/>
    <w:rsid w:val="00903750"/>
  </w:style>
  <w:style w:type="paragraph" w:styleId="TOC2">
    <w:name w:val="toc 2"/>
    <w:basedOn w:val="Normal"/>
    <w:next w:val="Normal"/>
    <w:autoRedefine/>
    <w:uiPriority w:val="39"/>
    <w:rsid w:val="00903750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903750"/>
    <w:pPr>
      <w:ind w:left="480"/>
    </w:pPr>
  </w:style>
  <w:style w:type="character" w:styleId="Hyperlink">
    <w:name w:val="Hyperlink"/>
    <w:uiPriority w:val="99"/>
    <w:rsid w:val="00915EE0"/>
    <w:rPr>
      <w:color w:val="0000FF"/>
      <w:u w:val="single"/>
    </w:rPr>
  </w:style>
  <w:style w:type="paragraph" w:styleId="TOC4">
    <w:name w:val="toc 4"/>
    <w:basedOn w:val="Normal"/>
    <w:next w:val="Normal"/>
    <w:autoRedefine/>
    <w:semiHidden/>
    <w:rsid w:val="002B2FD2"/>
    <w:pPr>
      <w:ind w:left="720"/>
    </w:pPr>
  </w:style>
  <w:style w:type="paragraph" w:customStyle="1" w:styleId="TableContents">
    <w:name w:val="Table Contents"/>
    <w:basedOn w:val="Normal"/>
    <w:rsid w:val="00DB3208"/>
    <w:pPr>
      <w:widowControl w:val="0"/>
      <w:suppressLineNumbers/>
      <w:suppressAutoHyphens/>
    </w:pPr>
    <w:rPr>
      <w:rFonts w:ascii="Nimbus Roman No9 L" w:eastAsia="Nimbus Sans L" w:hAnsi="Nimbus Roman No9 L" w:cs="Tunga"/>
      <w:lang w:val="en-US" w:bidi="kn-IN"/>
    </w:rPr>
  </w:style>
  <w:style w:type="paragraph" w:customStyle="1" w:styleId="TableHeading">
    <w:name w:val="Table Heading"/>
    <w:basedOn w:val="TableContents"/>
    <w:rsid w:val="00DB3208"/>
    <w:pPr>
      <w:jc w:val="center"/>
    </w:pPr>
    <w:rPr>
      <w:b/>
      <w:bCs/>
      <w:i/>
      <w:iCs/>
    </w:rPr>
  </w:style>
  <w:style w:type="paragraph" w:styleId="BalloonText">
    <w:name w:val="Balloon Text"/>
    <w:basedOn w:val="Normal"/>
    <w:link w:val="BalloonTextChar"/>
    <w:rsid w:val="00CC1CE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CC1CE8"/>
    <w:rPr>
      <w:rFonts w:ascii="Lucida Grande" w:eastAsia="SimSun" w:hAnsi="Lucida Grande"/>
      <w:sz w:val="18"/>
      <w:szCs w:val="18"/>
      <w:lang w:eastAsia="zh-CN"/>
    </w:rPr>
  </w:style>
  <w:style w:type="paragraph" w:styleId="DocumentMap">
    <w:name w:val="Document Map"/>
    <w:basedOn w:val="Normal"/>
    <w:link w:val="DocumentMapChar"/>
    <w:rsid w:val="00CC1CE8"/>
    <w:rPr>
      <w:rFonts w:ascii="Lucida Grande" w:hAnsi="Lucida Grande"/>
    </w:rPr>
  </w:style>
  <w:style w:type="character" w:customStyle="1" w:styleId="DocumentMapChar">
    <w:name w:val="Document Map Char"/>
    <w:link w:val="DocumentMap"/>
    <w:rsid w:val="00CC1CE8"/>
    <w:rPr>
      <w:rFonts w:ascii="Lucida Grande" w:eastAsia="SimSun" w:hAnsi="Lucida Grande"/>
      <w:sz w:val="24"/>
      <w:szCs w:val="24"/>
      <w:lang w:eastAsia="zh-CN"/>
    </w:rPr>
  </w:style>
  <w:style w:type="character" w:customStyle="1" w:styleId="Heading3Char">
    <w:name w:val="Heading 3 Char"/>
    <w:link w:val="Heading3"/>
    <w:rsid w:val="00CC1CE8"/>
    <w:rPr>
      <w:rFonts w:eastAsia="SimSun"/>
      <w:b/>
      <w:bCs/>
      <w:sz w:val="24"/>
      <w:szCs w:val="26"/>
      <w:lang w:val="x-none" w:eastAsia="zh-CN"/>
    </w:rPr>
  </w:style>
  <w:style w:type="paragraph" w:customStyle="1" w:styleId="TOCHeading1">
    <w:name w:val="TOC Heading1"/>
    <w:basedOn w:val="Heading1"/>
    <w:next w:val="Normal"/>
    <w:uiPriority w:val="39"/>
    <w:qFormat/>
    <w:rsid w:val="00CC1CE8"/>
    <w:pPr>
      <w:keepLines/>
      <w:numPr>
        <w:numId w:val="0"/>
      </w:numPr>
      <w:spacing w:before="480" w:after="0" w:line="276" w:lineRule="auto"/>
      <w:outlineLvl w:val="9"/>
    </w:pPr>
    <w:rPr>
      <w:rFonts w:ascii="Cambria" w:eastAsia="PMingLiU" w:hAnsi="Cambria" w:cs="Times New Roman"/>
      <w:color w:val="365F91"/>
      <w:kern w:val="0"/>
      <w:szCs w:val="28"/>
      <w:lang w:val="en-US" w:eastAsia="en-US"/>
    </w:rPr>
  </w:style>
  <w:style w:type="character" w:styleId="CommentReference">
    <w:name w:val="annotation reference"/>
    <w:rsid w:val="00CC1CE8"/>
    <w:rPr>
      <w:sz w:val="16"/>
      <w:szCs w:val="16"/>
    </w:rPr>
  </w:style>
  <w:style w:type="paragraph" w:styleId="CommentText">
    <w:name w:val="annotation text"/>
    <w:basedOn w:val="Normal"/>
    <w:link w:val="CommentTextChar"/>
    <w:rsid w:val="00CC1CE8"/>
    <w:rPr>
      <w:sz w:val="20"/>
      <w:szCs w:val="20"/>
    </w:rPr>
  </w:style>
  <w:style w:type="character" w:customStyle="1" w:styleId="CommentTextChar">
    <w:name w:val="Comment Text Char"/>
    <w:link w:val="CommentText"/>
    <w:rsid w:val="00CC1CE8"/>
    <w:rPr>
      <w:rFonts w:eastAsia="SimSun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CC1CE8"/>
    <w:rPr>
      <w:b/>
      <w:bCs/>
    </w:rPr>
  </w:style>
  <w:style w:type="character" w:customStyle="1" w:styleId="CommentSubjectChar">
    <w:name w:val="Comment Subject Char"/>
    <w:link w:val="CommentSubject"/>
    <w:rsid w:val="00CC1CE8"/>
    <w:rPr>
      <w:rFonts w:eastAsia="SimSun"/>
      <w:b/>
      <w:bCs/>
      <w:lang w:eastAsia="zh-CN"/>
    </w:rPr>
  </w:style>
  <w:style w:type="paragraph" w:customStyle="1" w:styleId="western">
    <w:name w:val="western"/>
    <w:basedOn w:val="Normal"/>
    <w:rsid w:val="00CC1CE8"/>
    <w:rPr>
      <w:rFonts w:eastAsia="Times New Roman"/>
      <w:lang w:val="it-IT" w:eastAsia="it-IT"/>
    </w:rPr>
  </w:style>
  <w:style w:type="character" w:customStyle="1" w:styleId="Heading2Char">
    <w:name w:val="Heading 2 Char"/>
    <w:link w:val="Heading2"/>
    <w:rsid w:val="00CC1CE8"/>
    <w:rPr>
      <w:rFonts w:eastAsia="SimSun"/>
      <w:b/>
      <w:bCs/>
      <w:iCs/>
      <w:sz w:val="26"/>
      <w:szCs w:val="28"/>
      <w:lang w:val="x-none" w:eastAsia="zh-CN"/>
    </w:rPr>
  </w:style>
  <w:style w:type="paragraph" w:styleId="NormalWeb">
    <w:name w:val="Normal (Web)"/>
    <w:basedOn w:val="Normal"/>
    <w:uiPriority w:val="99"/>
    <w:unhideWhenUsed/>
    <w:rsid w:val="001C2B74"/>
    <w:pPr>
      <w:spacing w:before="100" w:beforeAutospacing="1" w:after="100" w:afterAutospacing="1"/>
    </w:pPr>
    <w:rPr>
      <w:rFonts w:eastAsia="Times New Roman"/>
      <w:lang w:eastAsia="zh-TW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565BE"/>
    <w:pPr>
      <w:keepLines/>
      <w:numPr>
        <w:numId w:val="0"/>
      </w:numPr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kern w:val="0"/>
      <w:szCs w:val="28"/>
      <w:lang w:val="en-US"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84158B"/>
    <w:pPr>
      <w:autoSpaceDN w:val="0"/>
      <w:ind w:left="567"/>
      <w:contextualSpacing/>
      <w:textAlignment w:val="baseline"/>
    </w:pPr>
    <w:rPr>
      <w:rFonts w:eastAsia="Calibri"/>
      <w:szCs w:val="22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788"/>
    <w:pPr>
      <w:numPr>
        <w:ilvl w:val="1"/>
      </w:numPr>
      <w:autoSpaceDN w:val="0"/>
      <w:spacing w:after="200" w:line="276" w:lineRule="auto"/>
      <w:textAlignment w:val="baseline"/>
    </w:pPr>
    <w:rPr>
      <w:rFonts w:ascii="Cambria" w:eastAsia="Times New Roman" w:hAnsi="Cambria"/>
      <w:i/>
      <w:iCs/>
      <w:color w:val="4F81BD"/>
      <w:spacing w:val="15"/>
      <w:lang w:eastAsia="en-US"/>
    </w:rPr>
  </w:style>
  <w:style w:type="character" w:customStyle="1" w:styleId="SubtitleChar">
    <w:name w:val="Subtitle Char"/>
    <w:link w:val="Subtitle"/>
    <w:uiPriority w:val="11"/>
    <w:rsid w:val="00865788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en-GB"/>
    </w:rPr>
  </w:style>
  <w:style w:type="paragraph" w:customStyle="1" w:styleId="box">
    <w:name w:val="box"/>
    <w:basedOn w:val="Normal"/>
    <w:rsid w:val="00951E3B"/>
    <w:pPr>
      <w:spacing w:before="120" w:after="120"/>
      <w:jc w:val="both"/>
    </w:pPr>
    <w:rPr>
      <w:rFonts w:eastAsia="MS Mincho"/>
      <w:sz w:val="32"/>
      <w:szCs w:val="20"/>
      <w:lang w:eastAsia="en-GB"/>
    </w:rPr>
  </w:style>
  <w:style w:type="paragraph" w:customStyle="1" w:styleId="TableHeader">
    <w:name w:val="Table Header"/>
    <w:basedOn w:val="Normal"/>
    <w:rsid w:val="00C36503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eastAsia="Times New Roman"/>
      <w:bCs/>
    </w:rPr>
  </w:style>
  <w:style w:type="paragraph" w:customStyle="1" w:styleId="StandardName">
    <w:name w:val="Standard Name"/>
    <w:basedOn w:val="Normal"/>
    <w:rsid w:val="00C36503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eastAsia="Times New Roman"/>
      <w:bCs/>
      <w:i/>
      <w:iCs/>
      <w:lang w:val="it-IT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2152C6"/>
    <w:rPr>
      <w:rFonts w:eastAsia="Calibri"/>
      <w:sz w:val="24"/>
      <w:szCs w:val="22"/>
      <w:lang w:eastAsia="en-US"/>
    </w:rPr>
  </w:style>
  <w:style w:type="paragraph" w:styleId="Caption">
    <w:name w:val="caption"/>
    <w:basedOn w:val="Normal"/>
    <w:next w:val="Normal"/>
    <w:unhideWhenUsed/>
    <w:qFormat/>
    <w:rsid w:val="009A01A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4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7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raf\Documents\Custom%20Office%20Templates\MPAI%20M-doc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43DA44-CBB9-4F6C-B662-787B779C9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MPAI M-docs.dotx</Template>
  <TotalTime>123</TotalTime>
  <Pages>12</Pages>
  <Words>3726</Words>
  <Characters>19416</Characters>
  <Application>Microsoft Office Word</Application>
  <DocSecurity>0</DocSecurity>
  <Lines>161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CEDEO</Company>
  <LinksUpToDate>false</LinksUpToDate>
  <CharactersWithSpaces>23096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Chiarigglione</dc:creator>
  <cp:keywords/>
  <cp:lastModifiedBy>Leonardo Chiariglione</cp:lastModifiedBy>
  <cp:revision>56</cp:revision>
  <dcterms:created xsi:type="dcterms:W3CDTF">2022-01-10T18:38:00Z</dcterms:created>
  <dcterms:modified xsi:type="dcterms:W3CDTF">2022-01-10T20:43:00Z</dcterms:modified>
</cp:coreProperties>
</file>